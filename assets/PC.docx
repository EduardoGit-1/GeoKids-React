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E63A1" w14:textId="32434F71" w:rsidR="00D077E9" w:rsidRDefault="00123C7F" w:rsidP="00D70D02"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41855" behindDoc="1" locked="0" layoutInCell="1" allowOverlap="1" wp14:anchorId="5A86D4D7" wp14:editId="59A97893">
                <wp:simplePos x="0" y="0"/>
                <wp:positionH relativeFrom="column">
                  <wp:posOffset>-198120</wp:posOffset>
                </wp:positionH>
                <wp:positionV relativeFrom="page">
                  <wp:posOffset>944880</wp:posOffset>
                </wp:positionV>
                <wp:extent cx="3938905" cy="6995160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6995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6383D" id="Retângulo 3" o:spid="_x0000_s1026" alt="retângulo branco para texto na capa" style="position:absolute;margin-left:-15.6pt;margin-top:74.4pt;width:310.15pt;height:550.8pt;z-index:-251674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" fillcolor="white [3212]" stroked="f" strokeweight="2pt">
                <w10:wrap anchory="page"/>
              </v:rect>
            </w:pict>
          </mc:Fallback>
        </mc:AlternateContent>
      </w:r>
      <w:r w:rsidR="009424C0">
        <w:rPr>
          <w:noProof/>
        </w:rPr>
        <w:drawing>
          <wp:anchor distT="0" distB="0" distL="114300" distR="114300" simplePos="0" relativeHeight="251645952" behindDoc="1" locked="0" layoutInCell="1" allowOverlap="1" wp14:anchorId="1032DE3D" wp14:editId="55838408">
            <wp:simplePos x="0" y="0"/>
            <wp:positionH relativeFrom="margin">
              <wp:posOffset>5054698</wp:posOffset>
            </wp:positionH>
            <wp:positionV relativeFrom="paragraph">
              <wp:posOffset>101600</wp:posOffset>
            </wp:positionV>
            <wp:extent cx="1301115" cy="1179195"/>
            <wp:effectExtent l="0" t="0" r="0" b="1905"/>
            <wp:wrapTight wrapText="bothSides">
              <wp:wrapPolygon edited="0">
                <wp:start x="0" y="0"/>
                <wp:lineTo x="0" y="20937"/>
                <wp:lineTo x="949" y="21286"/>
                <wp:lineTo x="9488" y="21286"/>
                <wp:lineTo x="11701" y="21286"/>
                <wp:lineTo x="20873" y="21286"/>
                <wp:lineTo x="21189" y="16750"/>
                <wp:lineTo x="19608" y="16750"/>
                <wp:lineTo x="21189" y="12213"/>
                <wp:lineTo x="2118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EB7">
        <w:rPr>
          <w:noProof/>
          <w:lang w:bidi="pt-PT"/>
        </w:rPr>
        <mc:AlternateContent>
          <mc:Choice Requires="wps">
            <w:drawing>
              <wp:inline distT="0" distB="0" distL="0" distR="0" wp14:anchorId="1B4597B8" wp14:editId="316CFE93">
                <wp:extent cx="3528695" cy="1282700"/>
                <wp:effectExtent l="0" t="0" r="0" b="0"/>
                <wp:docPr id="7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695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6CF27" w14:textId="77777777" w:rsidR="005E48DC" w:rsidRPr="009424C0" w:rsidRDefault="005E48DC" w:rsidP="002C1EB7">
                            <w:pPr>
                              <w:pStyle w:val="Ttulo"/>
                              <w:rPr>
                                <w:rFonts w:ascii="Century Gothic" w:hAnsi="Century Gothic"/>
                              </w:rPr>
                            </w:pPr>
                            <w:r w:rsidRPr="009424C0">
                              <w:rPr>
                                <w:rFonts w:ascii="Century Gothic" w:hAnsi="Century Gothic"/>
                                <w:lang w:bidi="pt-PT"/>
                              </w:rPr>
                              <w:t>Mapeamento de Território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B4597B8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width:277.85pt;height:1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" filled="f" stroked="f" strokeweight=".5pt">
                <v:textbox>
                  <w:txbxContent>
                    <w:p w14:paraId="6416CF27" w14:textId="77777777" w:rsidR="005E48DC" w:rsidRPr="009424C0" w:rsidRDefault="005E48DC" w:rsidP="002C1EB7">
                      <w:pPr>
                        <w:pStyle w:val="Ttulo"/>
                        <w:rPr>
                          <w:rFonts w:ascii="Century Gothic" w:hAnsi="Century Gothic"/>
                        </w:rPr>
                      </w:pPr>
                      <w:r w:rsidRPr="009424C0">
                        <w:rPr>
                          <w:rFonts w:ascii="Century Gothic" w:hAnsi="Century Gothic"/>
                          <w:lang w:bidi="pt-PT"/>
                        </w:rPr>
                        <w:t>Mapeamento de Território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424C0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43667F28" wp14:editId="3D6F14CF">
                <wp:simplePos x="0" y="0"/>
                <wp:positionH relativeFrom="column">
                  <wp:posOffset>105410</wp:posOffset>
                </wp:positionH>
                <wp:positionV relativeFrom="paragraph">
                  <wp:posOffset>1555115</wp:posOffset>
                </wp:positionV>
                <wp:extent cx="1390650" cy="0"/>
                <wp:effectExtent l="0" t="19050" r="19050" b="19050"/>
                <wp:wrapSquare wrapText="bothSides"/>
                <wp:docPr id="5" name="Conexão Reta 5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54C1F" id="Conexão Reta 5" o:spid="_x0000_s1026" alt="separador de texto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122.45pt" to="117.8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" strokecolor="#5e5e5e [3215]" strokeweight="3pt">
                <w10:wrap type="square"/>
              </v:line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84"/>
      </w:tblGrid>
      <w:tr w:rsidR="00D077E9" w14:paraId="1E8CC3AD" w14:textId="77777777" w:rsidTr="002C1EB7">
        <w:trPr>
          <w:trHeight w:val="70"/>
        </w:trPr>
        <w:tc>
          <w:tcPr>
            <w:tcW w:w="7484" w:type="dxa"/>
            <w:tcBorders>
              <w:top w:val="nil"/>
              <w:left w:val="nil"/>
              <w:bottom w:val="nil"/>
              <w:right w:val="nil"/>
            </w:tcBorders>
          </w:tcPr>
          <w:p w14:paraId="7030F42C" w14:textId="1833DBF4" w:rsidR="00D077E9" w:rsidRDefault="00D077E9" w:rsidP="00AB02A7"/>
          <w:p w14:paraId="21143046" w14:textId="26FBDADB" w:rsidR="00D077E9" w:rsidRDefault="00D077E9" w:rsidP="00AB02A7"/>
        </w:tc>
      </w:tr>
      <w:tr w:rsidR="00D077E9" w14:paraId="19C2184D" w14:textId="77777777" w:rsidTr="002C1EB7">
        <w:trPr>
          <w:trHeight w:val="271"/>
        </w:trPr>
        <w:tc>
          <w:tcPr>
            <w:tcW w:w="7484" w:type="dxa"/>
            <w:tcBorders>
              <w:top w:val="nil"/>
              <w:left w:val="nil"/>
              <w:bottom w:val="nil"/>
              <w:right w:val="nil"/>
            </w:tcBorders>
          </w:tcPr>
          <w:p w14:paraId="193B79F3" w14:textId="5EB252FF" w:rsidR="00D077E9" w:rsidRPr="00BF0D41" w:rsidRDefault="00D077E9" w:rsidP="00AB02A7">
            <w:pPr>
              <w:rPr>
                <w:noProof/>
                <w:sz w:val="32"/>
                <w:szCs w:val="24"/>
              </w:rPr>
            </w:pPr>
          </w:p>
        </w:tc>
      </w:tr>
      <w:tr w:rsidR="00D077E9" w14:paraId="39AD575D" w14:textId="77777777" w:rsidTr="002C1EB7">
        <w:trPr>
          <w:trHeight w:val="91"/>
        </w:trPr>
        <w:tc>
          <w:tcPr>
            <w:tcW w:w="7484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sz w:val="32"/>
                <w:szCs w:val="24"/>
              </w:rPr>
              <w:id w:val="1080870105"/>
              <w:placeholder>
                <w:docPart w:val="DB20B18D86CF465FBD85F0790968A581"/>
              </w:placeholder>
              <w15:appearance w15:val="hidden"/>
            </w:sdtPr>
            <w:sdtEndPr>
              <w:rPr>
                <w:rStyle w:val="SubttuloCarter"/>
                <w:caps/>
                <w:color w:val="51C2D5" w:themeColor="accent3"/>
                <w:spacing w:val="20"/>
                <w:sz w:val="64"/>
                <w:szCs w:val="64"/>
                <w:lang w:bidi="pt-PT"/>
              </w:rPr>
            </w:sdtEndPr>
            <w:sdtContent>
              <w:p w14:paraId="462AFE37" w14:textId="43B0DBD0" w:rsidR="00D077E9" w:rsidRPr="00123C7F" w:rsidRDefault="009424C0" w:rsidP="00AB02A7">
                <w:pPr>
                  <w:rPr>
                    <w:rStyle w:val="SubttuloCarter"/>
                    <w:color w:val="51C2D5" w:themeColor="accent3"/>
                    <w:sz w:val="64"/>
                    <w:szCs w:val="64"/>
                    <w:lang w:bidi="pt-PT"/>
                  </w:rPr>
                </w:pPr>
                <w:r w:rsidRPr="00123C7F">
                  <w:rPr>
                    <w:rStyle w:val="SubttuloCarter"/>
                    <w:color w:val="51C2D5" w:themeColor="accent3"/>
                    <w:sz w:val="64"/>
                    <w:szCs w:val="64"/>
                    <w:lang w:bidi="pt-PT"/>
                  </w:rPr>
                  <w:t>PR</w:t>
                </w:r>
                <w:r w:rsidR="002C1EB7" w:rsidRPr="00123C7F">
                  <w:rPr>
                    <w:rStyle w:val="SubttuloCarter"/>
                    <w:color w:val="51C2D5" w:themeColor="accent3"/>
                    <w:sz w:val="64"/>
                    <w:szCs w:val="64"/>
                    <w:lang w:bidi="pt-PT"/>
                  </w:rPr>
                  <w:t>OJECT CHARTER</w:t>
                </w:r>
              </w:p>
            </w:sdtContent>
          </w:sdt>
          <w:p w14:paraId="7A675F51" w14:textId="4A59A317" w:rsidR="00D077E9" w:rsidRPr="00BF0D41" w:rsidRDefault="00D077E9" w:rsidP="00AB02A7">
            <w:pPr>
              <w:rPr>
                <w:noProof/>
                <w:sz w:val="32"/>
                <w:szCs w:val="24"/>
              </w:rPr>
            </w:pPr>
            <w:r w:rsidRPr="00BF0D41">
              <w:rPr>
                <w:noProof/>
                <w:sz w:val="32"/>
                <w:szCs w:val="24"/>
                <w:lang w:bidi="pt-PT"/>
              </w:rPr>
              <mc:AlternateContent>
                <mc:Choice Requires="wps">
                  <w:drawing>
                    <wp:inline distT="0" distB="0" distL="0" distR="0" wp14:anchorId="136032C9" wp14:editId="697E2702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26C959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" strokecolor="#5e5e5e [3215]" strokeweight="3pt">
                      <w10:anchorlock/>
                    </v:line>
                  </w:pict>
                </mc:Fallback>
              </mc:AlternateContent>
            </w:r>
          </w:p>
          <w:p w14:paraId="6AC0905F" w14:textId="1221CB83" w:rsidR="00D077E9" w:rsidRPr="00BF0D41" w:rsidRDefault="00D077E9" w:rsidP="00AB02A7">
            <w:pPr>
              <w:rPr>
                <w:noProof/>
                <w:sz w:val="32"/>
                <w:szCs w:val="24"/>
              </w:rPr>
            </w:pPr>
          </w:p>
          <w:p w14:paraId="786F86B7" w14:textId="1BCC745C" w:rsidR="00D077E9" w:rsidRPr="00BF0D41" w:rsidRDefault="00D077E9" w:rsidP="00AB02A7">
            <w:pPr>
              <w:rPr>
                <w:noProof/>
                <w:sz w:val="32"/>
                <w:szCs w:val="24"/>
              </w:rPr>
            </w:pPr>
          </w:p>
          <w:sdt>
            <w:sdtPr>
              <w:rPr>
                <w:sz w:val="32"/>
                <w:szCs w:val="24"/>
              </w:rPr>
              <w:id w:val="-1740469667"/>
              <w:placeholder>
                <w:docPart w:val="EB53D25A1D114EE4A86F995EC7D13184"/>
              </w:placeholder>
              <w15:appearance w15:val="hidden"/>
            </w:sdtPr>
            <w:sdtContent>
              <w:p w14:paraId="1AE086BA" w14:textId="3597B63D" w:rsidR="002C1EB7" w:rsidRDefault="002C1EB7" w:rsidP="00AB02A7">
                <w:pPr>
                  <w:rPr>
                    <w:sz w:val="32"/>
                    <w:szCs w:val="24"/>
                  </w:rPr>
                </w:pPr>
              </w:p>
              <w:sdt>
                <w:sdtPr>
                  <w:rPr>
                    <w:sz w:val="32"/>
                    <w:szCs w:val="24"/>
                  </w:rPr>
                  <w:id w:val="249232646"/>
                  <w:placeholder>
                    <w:docPart w:val="B5BF0E061C0449A6BC6B116045528319"/>
                  </w:placeholder>
                  <w15:appearance w15:val="hidden"/>
                </w:sdtPr>
                <w:sdtEndPr>
                  <w:rPr>
                    <w:rStyle w:val="SubttuloCarter"/>
                    <w:b w:val="0"/>
                    <w:bCs/>
                    <w:caps/>
                    <w:spacing w:val="20"/>
                    <w:sz w:val="40"/>
                    <w:szCs w:val="32"/>
                    <w:lang w:bidi="pt-PT"/>
                  </w:rPr>
                </w:sdtEndPr>
                <w:sdtContent>
                  <w:p w14:paraId="1E9B333D" w14:textId="1D60FEC1" w:rsidR="002C1EB7" w:rsidRPr="00123C7F" w:rsidRDefault="002C1EB7" w:rsidP="002C1EB7">
                    <w:pPr>
                      <w:rPr>
                        <w:rStyle w:val="SubttuloCarter"/>
                        <w:caps w:val="0"/>
                        <w:spacing w:val="0"/>
                        <w:szCs w:val="24"/>
                      </w:rPr>
                    </w:pPr>
                    <w:r w:rsidRPr="00546123">
                      <w:rPr>
                        <w:rStyle w:val="SubttuloCarter"/>
                        <w:b w:val="0"/>
                        <w:bCs/>
                        <w:sz w:val="40"/>
                        <w:szCs w:val="32"/>
                        <w:lang w:bidi="pt-PT"/>
                      </w:rPr>
                      <w:t>PRojeto de tecnologias de sistemas de informação</w:t>
                    </w:r>
                  </w:p>
                </w:sdtContent>
              </w:sdt>
              <w:p w14:paraId="5908762C" w14:textId="77777777" w:rsidR="002C1EB7" w:rsidRDefault="002C1EB7" w:rsidP="00AB02A7">
                <w:pPr>
                  <w:rPr>
                    <w:bCs/>
                    <w:sz w:val="32"/>
                    <w:szCs w:val="28"/>
                  </w:rPr>
                </w:pPr>
              </w:p>
              <w:p w14:paraId="2BC00076" w14:textId="607201A8" w:rsidR="00BF0D41" w:rsidRPr="00631C99" w:rsidRDefault="009424C0" w:rsidP="00AB02A7">
                <w:pPr>
                  <w:rPr>
                    <w:b w:val="0"/>
                    <w:bCs/>
                    <w:sz w:val="32"/>
                    <w:szCs w:val="24"/>
                  </w:rPr>
                </w:pPr>
                <w:r w:rsidRPr="00546123">
                  <w:rPr>
                    <w:b w:val="0"/>
                    <w:bCs/>
                    <w:sz w:val="36"/>
                    <w:szCs w:val="28"/>
                  </w:rPr>
                  <w:t>Mestrado Integrado em Engenharia e Gestão de Sistemas de Informação</w:t>
                </w:r>
              </w:p>
              <w:p w14:paraId="5AF3EB66" w14:textId="4C74B765" w:rsidR="00546123" w:rsidRDefault="00546123" w:rsidP="00BF0D41">
                <w:pPr>
                  <w:rPr>
                    <w:b w:val="0"/>
                    <w:bCs/>
                    <w:sz w:val="36"/>
                    <w:szCs w:val="28"/>
                  </w:rPr>
                </w:pPr>
              </w:p>
              <w:p w14:paraId="26361FCA" w14:textId="3347C360" w:rsidR="00BF0D41" w:rsidRPr="00546123" w:rsidRDefault="00BF0D41" w:rsidP="00BF0D41">
                <w:pPr>
                  <w:rPr>
                    <w:b w:val="0"/>
                    <w:bCs/>
                    <w:sz w:val="36"/>
                    <w:szCs w:val="28"/>
                  </w:rPr>
                </w:pPr>
                <w:r w:rsidRPr="00546123">
                  <w:rPr>
                    <w:b w:val="0"/>
                    <w:bCs/>
                    <w:sz w:val="36"/>
                    <w:szCs w:val="28"/>
                  </w:rPr>
                  <w:t xml:space="preserve">4º ano </w:t>
                </w:r>
              </w:p>
              <w:p w14:paraId="4A833286" w14:textId="03765391" w:rsidR="00BF0D41" w:rsidRDefault="00546123" w:rsidP="00AB02A7">
                <w:pPr>
                  <w:rPr>
                    <w:b w:val="0"/>
                    <w:bCs/>
                    <w:sz w:val="32"/>
                    <w:szCs w:val="24"/>
                  </w:rPr>
                </w:pPr>
                <w:r>
                  <w:rPr>
                    <w:b w:val="0"/>
                    <w:bCs/>
                    <w:sz w:val="32"/>
                    <w:szCs w:val="24"/>
                  </w:rPr>
                  <w:t>Grupo 209</w:t>
                </w:r>
              </w:p>
              <w:p w14:paraId="6D709B85" w14:textId="77777777" w:rsidR="00313367" w:rsidRPr="00BF0D41" w:rsidRDefault="00313367" w:rsidP="00AB02A7">
                <w:pPr>
                  <w:rPr>
                    <w:b w:val="0"/>
                    <w:bCs/>
                    <w:sz w:val="32"/>
                    <w:szCs w:val="24"/>
                  </w:rPr>
                </w:pPr>
              </w:p>
              <w:p w14:paraId="17A813FF" w14:textId="02F38554" w:rsidR="00BF0D41" w:rsidRPr="00BF0D41" w:rsidRDefault="00123C7F" w:rsidP="00AB02A7">
                <w:pPr>
                  <w:rPr>
                    <w:sz w:val="32"/>
                    <w:szCs w:val="24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34EA4A8" wp14:editId="27AB6174">
                      <wp:extent cx="1276035" cy="457200"/>
                      <wp:effectExtent l="0" t="0" r="635" b="0"/>
                      <wp:docPr id="2" name="Imagem 2" descr="ProChild CoLAB – The Collaborative Laboratory against Poverty and Social  Exclusio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ProChild CoLAB – The Collaborative Laboratory against Poverty and Social  Exclusion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42960" cy="4811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40777A6" w14:textId="3C868118" w:rsidR="00BF0D41" w:rsidRPr="00BF0D41" w:rsidRDefault="00BF0D41" w:rsidP="00AB02A7">
                <w:pPr>
                  <w:rPr>
                    <w:sz w:val="32"/>
                    <w:szCs w:val="24"/>
                  </w:rPr>
                </w:pPr>
              </w:p>
              <w:p w14:paraId="6B926AA4" w14:textId="2A9DA330" w:rsidR="00BF0D41" w:rsidRPr="00BF0D41" w:rsidRDefault="00BF0D41" w:rsidP="00AB02A7">
                <w:pPr>
                  <w:rPr>
                    <w:sz w:val="32"/>
                    <w:szCs w:val="24"/>
                  </w:rPr>
                </w:pPr>
              </w:p>
              <w:p w14:paraId="59D50C74" w14:textId="010A0183" w:rsidR="00D077E9" w:rsidRPr="00BF0D41" w:rsidRDefault="005E48DC" w:rsidP="00AB02A7">
                <w:pPr>
                  <w:rPr>
                    <w:sz w:val="32"/>
                    <w:szCs w:val="24"/>
                  </w:rPr>
                </w:pPr>
              </w:p>
            </w:sdtContent>
          </w:sdt>
          <w:p w14:paraId="38FFA4A5" w14:textId="37C6F17B" w:rsidR="009424C0" w:rsidRPr="00BF0D41" w:rsidRDefault="009424C0" w:rsidP="00AB02A7">
            <w:pPr>
              <w:rPr>
                <w:sz w:val="32"/>
                <w:szCs w:val="24"/>
              </w:rPr>
            </w:pPr>
          </w:p>
          <w:p w14:paraId="5D4BA2B1" w14:textId="0439C5D1" w:rsidR="00D077E9" w:rsidRPr="00BF0D41" w:rsidRDefault="00D077E9" w:rsidP="00AB02A7">
            <w:pPr>
              <w:rPr>
                <w:noProof/>
                <w:sz w:val="32"/>
                <w:szCs w:val="24"/>
              </w:rPr>
            </w:pPr>
          </w:p>
        </w:tc>
      </w:tr>
      <w:tr w:rsidR="002C1EB7" w14:paraId="616D01BB" w14:textId="77777777" w:rsidTr="002C1EB7">
        <w:trPr>
          <w:trHeight w:val="91"/>
        </w:trPr>
        <w:tc>
          <w:tcPr>
            <w:tcW w:w="7484" w:type="dxa"/>
            <w:tcBorders>
              <w:top w:val="nil"/>
              <w:left w:val="nil"/>
              <w:bottom w:val="nil"/>
              <w:right w:val="nil"/>
            </w:tcBorders>
          </w:tcPr>
          <w:p w14:paraId="0E2CA2C4" w14:textId="463312C4" w:rsidR="002C1EB7" w:rsidRPr="00546123" w:rsidRDefault="002C1EB7" w:rsidP="00AB02A7">
            <w:pPr>
              <w:rPr>
                <w:rStyle w:val="SubttuloCarter"/>
                <w:b w:val="0"/>
                <w:bCs/>
                <w:sz w:val="40"/>
                <w:szCs w:val="32"/>
                <w:lang w:bidi="pt-PT"/>
              </w:rPr>
            </w:pPr>
            <w:r>
              <w:rPr>
                <w:rStyle w:val="SubttuloCarter"/>
                <w:b w:val="0"/>
                <w:bCs/>
                <w:sz w:val="40"/>
                <w:szCs w:val="32"/>
                <w:lang w:bidi="pt-PT"/>
              </w:rPr>
              <w:t xml:space="preserve"> </w:t>
            </w:r>
            <w:r>
              <w:rPr>
                <w:rStyle w:val="SubttuloCarter"/>
                <w:bCs/>
                <w:sz w:val="40"/>
                <w:szCs w:val="32"/>
                <w:lang w:bidi="pt-PT"/>
              </w:rPr>
              <w:t xml:space="preserve"> </w:t>
            </w:r>
          </w:p>
        </w:tc>
      </w:tr>
    </w:tbl>
    <w:p w14:paraId="49FD5650" w14:textId="77E8C10C" w:rsidR="00D077E9" w:rsidRDefault="009C1931">
      <w:pPr>
        <w:spacing w:after="200"/>
        <w:rPr>
          <w:lang w:bidi="pt-PT"/>
        </w:rPr>
      </w:pPr>
      <w:r>
        <w:rPr>
          <w:noProof/>
        </w:rPr>
        <w:drawing>
          <wp:anchor distT="0" distB="0" distL="114300" distR="114300" simplePos="0" relativeHeight="251640830" behindDoc="1" locked="0" layoutInCell="1" allowOverlap="1" wp14:anchorId="4D1D9A73" wp14:editId="74C65DED">
            <wp:simplePos x="0" y="0"/>
            <wp:positionH relativeFrom="margin">
              <wp:align>right</wp:align>
            </wp:positionH>
            <wp:positionV relativeFrom="paragraph">
              <wp:posOffset>6026755</wp:posOffset>
            </wp:positionV>
            <wp:extent cx="2189569" cy="2433371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3" t="6047" r="14339" b="13329"/>
                    <a:stretch/>
                  </pic:blipFill>
                  <pic:spPr bwMode="auto">
                    <a:xfrm>
                      <a:off x="0" y="0"/>
                      <a:ext cx="2189569" cy="243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C99">
        <w:rPr>
          <w:noProof/>
          <w:lang w:bidi="pt-PT"/>
        </w:rPr>
        <w:drawing>
          <wp:anchor distT="0" distB="0" distL="114300" distR="114300" simplePos="0" relativeHeight="251682816" behindDoc="1" locked="0" layoutInCell="1" allowOverlap="1" wp14:anchorId="5CB77922" wp14:editId="790E558A">
            <wp:simplePos x="0" y="0"/>
            <wp:positionH relativeFrom="margin">
              <wp:align>center</wp:align>
            </wp:positionH>
            <wp:positionV relativeFrom="paragraph">
              <wp:posOffset>1980721</wp:posOffset>
            </wp:positionV>
            <wp:extent cx="12227246" cy="6877742"/>
            <wp:effectExtent l="685800" t="1428750" r="650875" b="14281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25283">
                      <a:off x="0" y="0"/>
                      <a:ext cx="12227246" cy="6877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lang w:bidi="pt-PT"/>
        </w:rPr>
        <w:br w:type="page"/>
      </w:r>
    </w:p>
    <w:p w14:paraId="64EE37FB" w14:textId="21D44E69" w:rsidR="00F03B0E" w:rsidRDefault="00612E8E" w:rsidP="00F03B0E">
      <w:pPr>
        <w:rPr>
          <w:rFonts w:asciiTheme="majorHAnsi" w:hAnsiTheme="majorHAnsi" w:cstheme="majorHAnsi"/>
          <w:color w:val="464646" w:themeColor="text2" w:themeShade="BF"/>
          <w:sz w:val="52"/>
          <w:szCs w:val="52"/>
          <w:lang w:bidi="pt-PT"/>
        </w:rPr>
      </w:pPr>
      <w:bookmarkStart w:id="0" w:name="_Toc65268937"/>
      <w:r w:rsidRPr="00DC0837">
        <w:rPr>
          <w:rFonts w:asciiTheme="majorHAnsi" w:hAnsiTheme="majorHAnsi" w:cstheme="majorHAnsi"/>
          <w:noProof/>
          <w:color w:val="464646" w:themeColor="text2" w:themeShade="BF"/>
          <w:sz w:val="52"/>
          <w:szCs w:val="52"/>
        </w:rPr>
        <w:lastRenderedPageBreak/>
        <w:drawing>
          <wp:anchor distT="0" distB="0" distL="114300" distR="114300" simplePos="0" relativeHeight="251676672" behindDoc="0" locked="0" layoutInCell="1" allowOverlap="1" wp14:anchorId="5588311D" wp14:editId="35F4867F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27570" cy="7929880"/>
            <wp:effectExtent l="0" t="0" r="0" b="0"/>
            <wp:wrapSquare wrapText="bothSides"/>
            <wp:docPr id="198" name="Diagrama 19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123" w:rsidRPr="00DC0837">
        <w:rPr>
          <w:rFonts w:asciiTheme="majorHAnsi" w:hAnsiTheme="majorHAnsi" w:cstheme="majorHAnsi"/>
          <w:color w:val="464646" w:themeColor="text2" w:themeShade="BF"/>
          <w:sz w:val="52"/>
          <w:szCs w:val="52"/>
          <w:lang w:bidi="pt-PT"/>
        </w:rPr>
        <w:t>Equipa de Trabalh</w:t>
      </w:r>
      <w:bookmarkEnd w:id="0"/>
      <w:r w:rsidR="00F03B0E">
        <w:rPr>
          <w:rFonts w:asciiTheme="majorHAnsi" w:hAnsiTheme="majorHAnsi" w:cstheme="majorHAnsi"/>
          <w:color w:val="464646" w:themeColor="text2" w:themeShade="BF"/>
          <w:sz w:val="52"/>
          <w:szCs w:val="52"/>
          <w:lang w:bidi="pt-PT"/>
        </w:rPr>
        <w:t>o</w:t>
      </w:r>
    </w:p>
    <w:p w14:paraId="22045298" w14:textId="4B5BF50A" w:rsidR="00F03B0E" w:rsidRDefault="00F03B0E" w:rsidP="00F03B0E">
      <w:pPr>
        <w:rPr>
          <w:rFonts w:asciiTheme="majorHAnsi" w:hAnsiTheme="majorHAnsi" w:cstheme="majorHAnsi"/>
          <w:color w:val="464646" w:themeColor="text2" w:themeShade="BF"/>
          <w:sz w:val="52"/>
          <w:szCs w:val="52"/>
          <w:lang w:bidi="pt-PT"/>
        </w:rPr>
      </w:pPr>
    </w:p>
    <w:p w14:paraId="5019638A" w14:textId="77777777" w:rsidR="00F03B0E" w:rsidRPr="00F03B0E" w:rsidRDefault="00F03B0E" w:rsidP="00F03B0E">
      <w:pPr>
        <w:rPr>
          <w:rFonts w:asciiTheme="majorHAnsi" w:hAnsiTheme="majorHAnsi" w:cstheme="majorHAnsi"/>
          <w:color w:val="464646" w:themeColor="text2" w:themeShade="BF"/>
          <w:sz w:val="52"/>
          <w:szCs w:val="52"/>
        </w:rPr>
        <w:sectPr w:rsidR="00F03B0E" w:rsidRPr="00F03B0E" w:rsidSect="00546123">
          <w:headerReference w:type="default" r:id="rId17"/>
          <w:footerReference w:type="default" r:id="rId18"/>
          <w:pgSz w:w="11906" w:h="16838" w:code="9"/>
          <w:pgMar w:top="720" w:right="936" w:bottom="720" w:left="936" w:header="0" w:footer="289" w:gutter="0"/>
          <w:pgNumType w:start="1"/>
          <w:cols w:space="720"/>
          <w:titlePg/>
          <w:docGrid w:linePitch="382"/>
        </w:sectPr>
      </w:pPr>
    </w:p>
    <w:p w14:paraId="5B68D6A2" w14:textId="244B1917" w:rsidR="00123C7F" w:rsidRDefault="00F43221" w:rsidP="00F03B0E">
      <w:pPr>
        <w:spacing w:after="200"/>
        <w:rPr>
          <w:rFonts w:asciiTheme="majorHAnsi" w:hAnsiTheme="majorHAnsi" w:cstheme="majorHAnsi"/>
          <w:color w:val="464646" w:themeColor="text2" w:themeShade="BF"/>
          <w:sz w:val="52"/>
          <w:szCs w:val="52"/>
          <w:lang w:bidi="pt-PT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00C7CC0D" wp14:editId="00D87741">
            <wp:simplePos x="0" y="0"/>
            <wp:positionH relativeFrom="margin">
              <wp:posOffset>4615593</wp:posOffset>
            </wp:positionH>
            <wp:positionV relativeFrom="paragraph">
              <wp:posOffset>-265215</wp:posOffset>
            </wp:positionV>
            <wp:extent cx="1653969" cy="1653969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69" cy="165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6F6">
        <w:rPr>
          <w:rFonts w:asciiTheme="majorHAnsi" w:hAnsiTheme="majorHAnsi" w:cstheme="majorHAnsi"/>
          <w:noProof/>
          <w:sz w:val="52"/>
          <w:szCs w:val="52"/>
          <w:lang w:bidi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5F0367" wp14:editId="0B63A62C">
                <wp:simplePos x="0" y="0"/>
                <wp:positionH relativeFrom="margin">
                  <wp:posOffset>39545</wp:posOffset>
                </wp:positionH>
                <wp:positionV relativeFrom="paragraph">
                  <wp:posOffset>413188</wp:posOffset>
                </wp:positionV>
                <wp:extent cx="5971847" cy="1273722"/>
                <wp:effectExtent l="19050" t="19050" r="29210" b="22225"/>
                <wp:wrapNone/>
                <wp:docPr id="202" name="Conexão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1847" cy="1273722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3">
                              <a:alpha val="5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FAB07" id="Conexão reta 20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1pt,32.55pt" to="473.3pt,1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" strokecolor="#51c2d5 [3206]" strokeweight="3.5pt">
                <v:stroke opacity="38036f"/>
                <w10:wrap anchorx="margin"/>
              </v:line>
            </w:pict>
          </mc:Fallback>
        </mc:AlternateContent>
      </w:r>
    </w:p>
    <w:p w14:paraId="548816D8" w14:textId="1740CC78" w:rsidR="00F03B0E" w:rsidRDefault="00AD53D2" w:rsidP="00F03B0E">
      <w:pPr>
        <w:spacing w:after="200"/>
        <w:rPr>
          <w:b w:val="0"/>
          <w:bCs/>
        </w:rPr>
      </w:pPr>
      <w:r w:rsidRPr="00F03B0E">
        <w:rPr>
          <w:rFonts w:cstheme="majorHAnsi"/>
          <w:noProof/>
          <w:szCs w:val="52"/>
          <w:lang w:bidi="pt-PT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F9A2572" wp14:editId="08EAAA40">
                <wp:simplePos x="0" y="0"/>
                <wp:positionH relativeFrom="margin">
                  <wp:posOffset>-69850</wp:posOffset>
                </wp:positionH>
                <wp:positionV relativeFrom="paragraph">
                  <wp:posOffset>616585</wp:posOffset>
                </wp:positionV>
                <wp:extent cx="6045200" cy="8582660"/>
                <wp:effectExtent l="0" t="0" r="0" b="8890"/>
                <wp:wrapNone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0" cy="858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80480" w14:textId="5CCD82DD" w:rsidR="005E48DC" w:rsidRDefault="005E48DC"/>
                          <w:sdt>
                            <w:sdtPr>
                              <w:rPr>
                                <w:rFonts w:asciiTheme="minorHAnsi" w:eastAsiaTheme="minorEastAsia" w:hAnsiTheme="minorHAnsi" w:cstheme="minorBidi"/>
                                <w:b/>
                                <w:color w:val="5E5E5E" w:themeColor="text2"/>
                                <w:sz w:val="28"/>
                                <w:szCs w:val="22"/>
                                <w:lang w:eastAsia="en-US"/>
                              </w:rPr>
                              <w:id w:val="165758791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Cs/>
                              </w:rPr>
                            </w:sdtEndPr>
                            <w:sdtContent>
                              <w:p w14:paraId="47B179DE" w14:textId="3A8FD780" w:rsidR="005E48DC" w:rsidRPr="005072BB" w:rsidRDefault="005E48DC">
                                <w:pPr>
                                  <w:pStyle w:val="Cabealhodondice"/>
                                  <w:rPr>
                                    <w:color w:val="51C2D5" w:themeColor="accent3"/>
                                    <w:sz w:val="36"/>
                                    <w:szCs w:val="36"/>
                                  </w:rPr>
                                </w:pPr>
                                <w:r w:rsidRPr="005072BB">
                                  <w:rPr>
                                    <w:color w:val="51C2D5" w:themeColor="accent3"/>
                                    <w:sz w:val="36"/>
                                    <w:szCs w:val="36"/>
                                  </w:rPr>
                                  <w:t>Índice</w:t>
                                </w:r>
                              </w:p>
                              <w:p w14:paraId="3B4B09DD" w14:textId="77777777" w:rsidR="005E48DC" w:rsidRPr="00F03B0E" w:rsidRDefault="005E48DC" w:rsidP="00F03B0E">
                                <w:pPr>
                                  <w:rPr>
                                    <w:lang w:eastAsia="zh-TW"/>
                                  </w:rPr>
                                </w:pPr>
                              </w:p>
                              <w:p w14:paraId="2D531939" w14:textId="2DACA085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r w:rsidRPr="00F43221">
                                  <w:rPr>
                                    <w:b w:val="0"/>
                                    <w:bCs/>
                                  </w:rPr>
                                  <w:fldChar w:fldCharType="begin"/>
                                </w:r>
                                <w:r w:rsidRPr="00F43221">
                                  <w:rPr>
                                    <w:b w:val="0"/>
                                    <w:bCs/>
                                  </w:rPr>
                                  <w:instrText xml:space="preserve"> TOC \o "1-3" \h \z \u </w:instrText>
                                </w:r>
                                <w:r w:rsidRPr="00F43221">
                                  <w:rPr>
                                    <w:b w:val="0"/>
                                    <w:bCs/>
                                  </w:rPr>
                                  <w:fldChar w:fldCharType="separate"/>
                                </w:r>
                                <w:hyperlink w:anchor="_Toc65790766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Resumo Executivo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_Toc65790766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7FB798B" w14:textId="61C2D747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67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2.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Enquadramento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_Toc65790767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72C188" w14:textId="77C838C8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68" w:history="1"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3.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Justificação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_Toc65790768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E7757CD" w14:textId="7E5CCE27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69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4.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Finalidade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_Toc65790769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36FFB56" w14:textId="2A5BDFCF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0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5.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Objetivos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A09DDFF" w14:textId="7184A655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1" w:history="1"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6.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Deliverables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7964B9C" w14:textId="2BF2FB6B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2" w:history="1"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7.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Requisitos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BDFA6EB" w14:textId="673CF0D0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3" w:history="1"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8.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Requisitos x Deliv</w:t>
                                  </w:r>
                                  <w:r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e</w:t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rables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E1359F7" w14:textId="2480A14D" w:rsidR="005E48DC" w:rsidRDefault="005E48DC" w:rsidP="00674BFC">
                                <w:pPr>
                                  <w:pStyle w:val="ndice1"/>
                                  <w:tabs>
                                    <w:tab w:val="left" w:pos="44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4" w:history="1"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9.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  <w:lang w:bidi="pt-PT"/>
                                    </w:rPr>
                                    <w:t>Stakeholders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76F3558" w14:textId="4BCFB433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5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10.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Matriz de Stakeholders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5E37ED" w14:textId="242DD95C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6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11.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Responsabilidades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9945975" w14:textId="0D841289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7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12.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Milestones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38DFF4" w14:textId="72DAFD0E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8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13.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Lista de Riscos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FF4769F" w14:textId="46F8D130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79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14.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Restrições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_Toc65790779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778994" w14:textId="44C1B7F1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80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15.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Pressupostos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_Toc65790780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E5C81C" w14:textId="47FA2C90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81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16.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Lista de Ferramentas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_Toc65790781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E3AAFBE" w14:textId="1D35C751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82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17.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Orçamento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_Toc65790782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D022" w14:textId="406DBD75" w:rsidR="005E48DC" w:rsidRDefault="005E48DC" w:rsidP="00674BFC">
                                <w:pPr>
                                  <w:pStyle w:val="ndice1"/>
                                  <w:tabs>
                                    <w:tab w:val="left" w:pos="660"/>
                                    <w:tab w:val="right" w:leader="dot" w:pos="10024"/>
                                  </w:tabs>
                                  <w:spacing w:line="360" w:lineRule="auto"/>
                                  <w:rPr>
                                    <w:b w:val="0"/>
                                    <w:noProof/>
                                    <w:color w:val="auto"/>
                                    <w:sz w:val="22"/>
                                    <w:lang w:eastAsia="pt-PT"/>
                                  </w:rPr>
                                </w:pPr>
                                <w:hyperlink w:anchor="_Toc65790783" w:history="1"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18.</w:t>
                                  </w:r>
                                  <w:r>
                                    <w:rPr>
                                      <w:b w:val="0"/>
                                      <w:noProof/>
                                      <w:color w:val="auto"/>
                                      <w:sz w:val="22"/>
                                      <w:lang w:eastAsia="pt-PT"/>
                                    </w:rPr>
                                    <w:tab/>
                                  </w:r>
                                  <w:r w:rsidRPr="00A32882">
                                    <w:rPr>
                                      <w:rStyle w:val="Hiperligao"/>
                                      <w:noProof/>
                                    </w:rPr>
                                    <w:t>Outros fatores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_Toc65790783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9D0B8B" w14:textId="58618676" w:rsidR="005E48DC" w:rsidRDefault="005E48DC">
                                <w:r w:rsidRPr="00F43221">
                                  <w:rPr>
                                    <w:b w:val="0"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2BFA41AD" w14:textId="13D13AE8" w:rsidR="005E48DC" w:rsidRDefault="005E48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A2572" id="Caixa de Texto 2" o:spid="_x0000_s1027" type="#_x0000_t202" style="position:absolute;margin-left:-5.5pt;margin-top:48.55pt;width:476pt;height:675.8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" filled="f" stroked="f">
                <v:textbox>
                  <w:txbxContent>
                    <w:p w14:paraId="2C580480" w14:textId="5CCD82DD" w:rsidR="005E48DC" w:rsidRDefault="005E48DC"/>
                    <w:sdt>
                      <w:sdtPr>
                        <w:rPr>
                          <w:rFonts w:asciiTheme="minorHAnsi" w:eastAsiaTheme="minorEastAsia" w:hAnsiTheme="minorHAnsi" w:cstheme="minorBidi"/>
                          <w:b/>
                          <w:color w:val="5E5E5E" w:themeColor="text2"/>
                          <w:sz w:val="28"/>
                          <w:szCs w:val="22"/>
                          <w:lang w:eastAsia="en-US"/>
                        </w:rPr>
                        <w:id w:val="165758791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Cs/>
                        </w:rPr>
                      </w:sdtEndPr>
                      <w:sdtContent>
                        <w:p w14:paraId="47B179DE" w14:textId="3A8FD780" w:rsidR="005E48DC" w:rsidRPr="005072BB" w:rsidRDefault="005E48DC">
                          <w:pPr>
                            <w:pStyle w:val="Cabealhodondice"/>
                            <w:rPr>
                              <w:color w:val="51C2D5" w:themeColor="accent3"/>
                              <w:sz w:val="36"/>
                              <w:szCs w:val="36"/>
                            </w:rPr>
                          </w:pPr>
                          <w:r w:rsidRPr="005072BB">
                            <w:rPr>
                              <w:color w:val="51C2D5" w:themeColor="accent3"/>
                              <w:sz w:val="36"/>
                              <w:szCs w:val="36"/>
                            </w:rPr>
                            <w:t>Índice</w:t>
                          </w:r>
                        </w:p>
                        <w:p w14:paraId="3B4B09DD" w14:textId="77777777" w:rsidR="005E48DC" w:rsidRPr="00F03B0E" w:rsidRDefault="005E48DC" w:rsidP="00F03B0E">
                          <w:pPr>
                            <w:rPr>
                              <w:lang w:eastAsia="zh-TW"/>
                            </w:rPr>
                          </w:pPr>
                        </w:p>
                        <w:p w14:paraId="2D531939" w14:textId="2DACA085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r w:rsidRPr="00F43221">
                            <w:rPr>
                              <w:b w:val="0"/>
                              <w:bCs/>
                            </w:rPr>
                            <w:fldChar w:fldCharType="begin"/>
                          </w:r>
                          <w:r w:rsidRPr="00F43221">
                            <w:rPr>
                              <w:b w:val="0"/>
                              <w:bCs/>
                            </w:rPr>
                            <w:instrText xml:space="preserve"> TOC \o "1-3" \h \z \u </w:instrText>
                          </w:r>
                          <w:r w:rsidRPr="00F43221">
                            <w:rPr>
                              <w:b w:val="0"/>
                              <w:bCs/>
                            </w:rPr>
                            <w:fldChar w:fldCharType="separate"/>
                          </w:r>
                          <w:hyperlink w:anchor="_Toc65790766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Resumo Executivo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_Toc65790766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7FB798B" w14:textId="61C2D747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67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2.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Enquadramento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_Toc65790767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72C188" w14:textId="77C838C8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68" w:history="1"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3.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Justificação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_Toc65790768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E7757CD" w14:textId="7E5CCE27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69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4.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Finalidade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_Toc65790769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36FFB56" w14:textId="2A5BDFCF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0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5.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Objetivos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A09DDFF" w14:textId="7184A655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1" w:history="1"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6.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Deliverables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7964B9C" w14:textId="2BF2FB6B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2" w:history="1"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7.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Requisitos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BDFA6EB" w14:textId="673CF0D0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3" w:history="1"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8.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Requisitos x Deliv</w:t>
                            </w:r>
                            <w:r>
                              <w:rPr>
                                <w:rStyle w:val="Hiperligao"/>
                                <w:noProof/>
                                <w:lang w:bidi="pt-PT"/>
                              </w:rPr>
                              <w:t>e</w:t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rables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E1359F7" w14:textId="2480A14D" w:rsidR="005E48DC" w:rsidRDefault="005E48DC" w:rsidP="00674BFC">
                          <w:pPr>
                            <w:pStyle w:val="ndice1"/>
                            <w:tabs>
                              <w:tab w:val="left" w:pos="44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4" w:history="1"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9.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  <w:lang w:bidi="pt-PT"/>
                              </w:rPr>
                              <w:t>Stakeholders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76F3558" w14:textId="4BCFB433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5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10.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Matriz de Stakeholders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5E37ED" w14:textId="242DD95C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6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11.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Responsabilidades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9945975" w14:textId="0D841289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7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12.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Milestones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38DFF4" w14:textId="72DAFD0E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8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13.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Lista de Riscos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FF4769F" w14:textId="46F8D130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79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14.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Restrições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_Toc65790779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778994" w14:textId="44C1B7F1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80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15.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Pressupostos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_Toc65790780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E5C81C" w14:textId="47FA2C90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81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16.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Lista de Ferramentas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_Toc65790781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E3AAFBE" w14:textId="1D35C751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82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17.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Orçamento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_Toc65790782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D022" w14:textId="406DBD75" w:rsidR="005E48DC" w:rsidRDefault="005E48DC" w:rsidP="00674BFC">
                          <w:pPr>
                            <w:pStyle w:val="ndice1"/>
                            <w:tabs>
                              <w:tab w:val="left" w:pos="660"/>
                              <w:tab w:val="right" w:leader="dot" w:pos="10024"/>
                            </w:tabs>
                            <w:spacing w:line="360" w:lineRule="auto"/>
                            <w:rPr>
                              <w:b w:val="0"/>
                              <w:noProof/>
                              <w:color w:val="auto"/>
                              <w:sz w:val="22"/>
                              <w:lang w:eastAsia="pt-PT"/>
                            </w:rPr>
                          </w:pPr>
                          <w:hyperlink w:anchor="_Toc65790783" w:history="1">
                            <w:r w:rsidRPr="00A32882">
                              <w:rPr>
                                <w:rStyle w:val="Hiperligao"/>
                                <w:noProof/>
                              </w:rPr>
                              <w:t>18.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2"/>
                                <w:lang w:eastAsia="pt-PT"/>
                              </w:rPr>
                              <w:tab/>
                            </w:r>
                            <w:r w:rsidRPr="00A32882">
                              <w:rPr>
                                <w:rStyle w:val="Hiperligao"/>
                                <w:noProof/>
                              </w:rPr>
                              <w:t>Outros fatores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_Toc65790783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9D0B8B" w14:textId="58618676" w:rsidR="005E48DC" w:rsidRDefault="005E48DC">
                          <w:r w:rsidRPr="00F43221">
                            <w:rPr>
                              <w:b w:val="0"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2BFA41AD" w14:textId="13D13AE8" w:rsidR="005E48DC" w:rsidRDefault="005E48DC"/>
                  </w:txbxContent>
                </v:textbox>
                <w10:wrap anchorx="margin"/>
              </v:shape>
            </w:pict>
          </mc:Fallback>
        </mc:AlternateContent>
      </w:r>
    </w:p>
    <w:p w14:paraId="7655459F" w14:textId="7797D7DA" w:rsidR="00F03B0E" w:rsidRDefault="00F03B0E" w:rsidP="00F03B0E">
      <w:pPr>
        <w:spacing w:after="200"/>
        <w:rPr>
          <w:b w:val="0"/>
          <w:bCs/>
        </w:rPr>
      </w:pPr>
    </w:p>
    <w:p w14:paraId="49C4D1A1" w14:textId="183183A4" w:rsidR="00F03B0E" w:rsidRPr="00DC0837" w:rsidRDefault="00F03B0E" w:rsidP="00F03B0E">
      <w:pPr>
        <w:spacing w:after="200"/>
        <w:rPr>
          <w:b w:val="0"/>
          <w:bCs/>
        </w:rPr>
      </w:pPr>
    </w:p>
    <w:p w14:paraId="081D7FAD" w14:textId="12430700" w:rsidR="00F03B0E" w:rsidRDefault="00F03B0E" w:rsidP="00F03B0E">
      <w:pPr>
        <w:pStyle w:val="Ttulo1"/>
        <w:ind w:left="720"/>
      </w:pPr>
      <w:bookmarkStart w:id="1" w:name="_Toc65505201"/>
      <w:bookmarkStart w:id="2" w:name="_Toc65505596"/>
      <w:bookmarkStart w:id="3" w:name="_Toc65505649"/>
    </w:p>
    <w:p w14:paraId="11CFA94B" w14:textId="10EB703F" w:rsidR="00F03B0E" w:rsidRDefault="00F03B0E" w:rsidP="00F03B0E">
      <w:pPr>
        <w:pStyle w:val="Ttulo1"/>
        <w:rPr>
          <w:lang w:bidi="pt-PT"/>
        </w:rPr>
      </w:pPr>
    </w:p>
    <w:p w14:paraId="657ED287" w14:textId="77777777" w:rsidR="00F03B0E" w:rsidRDefault="00F03B0E" w:rsidP="00F03B0E">
      <w:pPr>
        <w:pStyle w:val="Ttulo1"/>
        <w:rPr>
          <w:lang w:bidi="pt-PT"/>
        </w:rPr>
      </w:pPr>
    </w:p>
    <w:p w14:paraId="6425D7F4" w14:textId="77777777" w:rsidR="00F03B0E" w:rsidRDefault="00F03B0E" w:rsidP="00F03B0E">
      <w:pPr>
        <w:pStyle w:val="Ttulo1"/>
        <w:rPr>
          <w:lang w:bidi="pt-PT"/>
        </w:rPr>
      </w:pPr>
    </w:p>
    <w:p w14:paraId="4FEE66F0" w14:textId="77777777" w:rsidR="00F03B0E" w:rsidRDefault="00F03B0E" w:rsidP="00F03B0E">
      <w:pPr>
        <w:pStyle w:val="Ttulo1"/>
        <w:rPr>
          <w:lang w:bidi="pt-PT"/>
        </w:rPr>
      </w:pPr>
    </w:p>
    <w:p w14:paraId="16E1B183" w14:textId="77777777" w:rsidR="00F03B0E" w:rsidRDefault="00F03B0E" w:rsidP="00F03B0E">
      <w:pPr>
        <w:pStyle w:val="Ttulo1"/>
        <w:rPr>
          <w:lang w:bidi="pt-PT"/>
        </w:rPr>
      </w:pPr>
    </w:p>
    <w:p w14:paraId="6B4F9530" w14:textId="77777777" w:rsidR="00F03B0E" w:rsidRDefault="00F03B0E" w:rsidP="00F03B0E">
      <w:pPr>
        <w:pStyle w:val="Ttulo1"/>
        <w:rPr>
          <w:lang w:bidi="pt-PT"/>
        </w:rPr>
      </w:pPr>
    </w:p>
    <w:p w14:paraId="19A96418" w14:textId="77777777" w:rsidR="00F03B0E" w:rsidRDefault="00F03B0E" w:rsidP="00F03B0E">
      <w:pPr>
        <w:pStyle w:val="Ttulo1"/>
        <w:rPr>
          <w:lang w:bidi="pt-PT"/>
        </w:rPr>
      </w:pPr>
    </w:p>
    <w:p w14:paraId="2C188FF7" w14:textId="77777777" w:rsidR="00F03B0E" w:rsidRDefault="00F03B0E" w:rsidP="00F03B0E">
      <w:pPr>
        <w:pStyle w:val="Ttulo1"/>
        <w:rPr>
          <w:lang w:bidi="pt-PT"/>
        </w:rPr>
      </w:pPr>
    </w:p>
    <w:p w14:paraId="55761C5F" w14:textId="77777777" w:rsidR="00F03B0E" w:rsidRDefault="00F03B0E" w:rsidP="00F03B0E">
      <w:pPr>
        <w:pStyle w:val="Ttulo1"/>
        <w:rPr>
          <w:lang w:bidi="pt-PT"/>
        </w:rPr>
      </w:pPr>
    </w:p>
    <w:p w14:paraId="1EF796F3" w14:textId="61F98CF9" w:rsidR="00F03B0E" w:rsidRDefault="00F03B0E" w:rsidP="00F03B0E">
      <w:pPr>
        <w:pStyle w:val="Ttulo1"/>
        <w:rPr>
          <w:lang w:bidi="pt-PT"/>
        </w:rPr>
        <w:sectPr w:rsidR="00F03B0E" w:rsidSect="00546123">
          <w:pgSz w:w="11906" w:h="16838" w:code="9"/>
          <w:pgMar w:top="720" w:right="936" w:bottom="720" w:left="936" w:header="0" w:footer="289" w:gutter="0"/>
          <w:pgNumType w:start="1"/>
          <w:cols w:space="720"/>
          <w:titlePg/>
          <w:docGrid w:linePitch="382"/>
        </w:sectPr>
      </w:pPr>
    </w:p>
    <w:p w14:paraId="2C0681F7" w14:textId="252B03E4" w:rsidR="0083192F" w:rsidRDefault="0083192F" w:rsidP="0083192F">
      <w:pPr>
        <w:pStyle w:val="Ttulo1"/>
        <w:numPr>
          <w:ilvl w:val="0"/>
          <w:numId w:val="1"/>
        </w:numPr>
      </w:pPr>
      <w:bookmarkStart w:id="4" w:name="_Toc65521297"/>
      <w:bookmarkStart w:id="5" w:name="_Toc65527543"/>
      <w:bookmarkStart w:id="6" w:name="_Toc65790334"/>
      <w:bookmarkStart w:id="7" w:name="_Toc65790437"/>
      <w:bookmarkStart w:id="8" w:name="_Toc65790631"/>
      <w:bookmarkStart w:id="9" w:name="_Toc65790709"/>
      <w:bookmarkStart w:id="10" w:name="_Toc65790766"/>
      <w:bookmarkEnd w:id="1"/>
      <w:bookmarkEnd w:id="2"/>
      <w:bookmarkEnd w:id="3"/>
      <w:r>
        <w:rPr>
          <w:lang w:bidi="pt-PT"/>
        </w:rPr>
        <w:lastRenderedPageBreak/>
        <w:t>Resumo Executivo</w:t>
      </w:r>
      <w:bookmarkEnd w:id="4"/>
      <w:bookmarkEnd w:id="5"/>
      <w:bookmarkEnd w:id="6"/>
      <w:bookmarkEnd w:id="7"/>
      <w:bookmarkEnd w:id="8"/>
      <w:bookmarkEnd w:id="9"/>
      <w:bookmarkEnd w:id="10"/>
    </w:p>
    <w:p w14:paraId="153A615F" w14:textId="5706E6DE" w:rsidR="00307E14" w:rsidRDefault="00307E14" w:rsidP="0083192F">
      <w:pPr>
        <w:spacing w:after="200"/>
      </w:pPr>
    </w:p>
    <w:p w14:paraId="3ED3C956" w14:textId="77777777" w:rsidR="00307E14" w:rsidRDefault="00307E14" w:rsidP="0083192F">
      <w:pPr>
        <w:spacing w:after="200"/>
      </w:pPr>
    </w:p>
    <w:p w14:paraId="1A10733E" w14:textId="7E603EE4" w:rsidR="00307E14" w:rsidRDefault="00307E14" w:rsidP="00307E14">
      <w:pPr>
        <w:pStyle w:val="Contedos"/>
        <w:spacing w:line="360" w:lineRule="auto"/>
        <w:jc w:val="both"/>
      </w:pPr>
      <w:r>
        <w:t xml:space="preserve">Este documento enquadra o projeto relativo ao Mapeamento de Território proposto pelo cliente </w:t>
      </w:r>
      <w:proofErr w:type="spellStart"/>
      <w:r>
        <w:t>ProChild</w:t>
      </w:r>
      <w:proofErr w:type="spellEnd"/>
      <w:r>
        <w:t xml:space="preserve"> </w:t>
      </w:r>
      <w:proofErr w:type="spellStart"/>
      <w:r>
        <w:t>CoLAB</w:t>
      </w:r>
      <w:proofErr w:type="spellEnd"/>
      <w:r>
        <w:t xml:space="preserve">.  </w:t>
      </w:r>
    </w:p>
    <w:p w14:paraId="4D59AAB3" w14:textId="77777777" w:rsidR="00307E14" w:rsidRDefault="00307E14" w:rsidP="00307E14">
      <w:pPr>
        <w:pStyle w:val="Contedos"/>
        <w:spacing w:line="360" w:lineRule="auto"/>
        <w:jc w:val="both"/>
      </w:pPr>
    </w:p>
    <w:p w14:paraId="45438B1C" w14:textId="24DCEE0F" w:rsidR="00307E14" w:rsidRDefault="00307E14" w:rsidP="00307E14">
      <w:pPr>
        <w:pStyle w:val="Contedos"/>
        <w:spacing w:line="360" w:lineRule="auto"/>
        <w:jc w:val="both"/>
      </w:pPr>
      <w:r>
        <w:t>Atualmente, os projetos urbanos desenvolvidos apresentam falta de intervenção das opiniões e ideias dos seus utilizadores, ou seja, as crianças.</w:t>
      </w:r>
      <w:r w:rsidR="000A5455">
        <w:t xml:space="preserve"> Com vista a ultrapassar esta limitação,</w:t>
      </w:r>
      <w:r w:rsidR="009F4FE3">
        <w:t xml:space="preserve"> o</w:t>
      </w:r>
      <w:r w:rsidR="000A5455">
        <w:t xml:space="preserve"> projeto </w:t>
      </w:r>
      <w:proofErr w:type="spellStart"/>
      <w:r w:rsidRPr="000A5455">
        <w:t>GeoKi</w:t>
      </w:r>
      <w:r w:rsidR="000A5455" w:rsidRPr="000A5455">
        <w:t>ds</w:t>
      </w:r>
      <w:proofErr w:type="spellEnd"/>
      <w:r>
        <w:t xml:space="preserve"> tem como principal objetivo o desenvolvimento de uma mobile app para as crianças, que poderão inserir conteúdos de multimédia e dar opiniões sobre certos locais através de um mapa. </w:t>
      </w:r>
    </w:p>
    <w:p w14:paraId="56A36FDA" w14:textId="77777777" w:rsidR="00307E14" w:rsidRDefault="00307E14" w:rsidP="00307E14">
      <w:pPr>
        <w:pStyle w:val="Contedos"/>
        <w:spacing w:line="360" w:lineRule="auto"/>
        <w:jc w:val="both"/>
      </w:pPr>
    </w:p>
    <w:p w14:paraId="0421E3E0" w14:textId="5DD80243" w:rsidR="00307E14" w:rsidRDefault="00307E14" w:rsidP="00307E14">
      <w:pPr>
        <w:pStyle w:val="Contedos"/>
        <w:spacing w:line="360" w:lineRule="auto"/>
        <w:jc w:val="both"/>
      </w:pPr>
      <w:r>
        <w:t xml:space="preserve">Também </w:t>
      </w:r>
      <w:r w:rsidR="00BA2AF5">
        <w:t>será desenvolvida</w:t>
      </w:r>
      <w:r>
        <w:t xml:space="preserve"> uma web app </w:t>
      </w:r>
      <w:r w:rsidR="00BA2AF5">
        <w:t>que possibilite que</w:t>
      </w:r>
      <w:r>
        <w:t xml:space="preserve"> os responsáveis dos projetos urbanos tenham acesso ao conteúdo inserido pelas crianças, de modo a recolher a analisar informação pertinente para o desenvolvimento dos projetos. </w:t>
      </w:r>
    </w:p>
    <w:p w14:paraId="42DBA9CB" w14:textId="77777777" w:rsidR="00565D0B" w:rsidRDefault="00565D0B" w:rsidP="00307E14">
      <w:pPr>
        <w:pStyle w:val="Contedos"/>
        <w:spacing w:line="360" w:lineRule="auto"/>
        <w:jc w:val="both"/>
      </w:pPr>
    </w:p>
    <w:p w14:paraId="6BE0183A" w14:textId="6BAB1D81" w:rsidR="000E2FF1" w:rsidRDefault="00565D0B" w:rsidP="00307E14">
      <w:pPr>
        <w:pStyle w:val="Contedos"/>
        <w:spacing w:line="360" w:lineRule="auto"/>
        <w:jc w:val="both"/>
      </w:pPr>
      <w:r>
        <w:t xml:space="preserve">O projeto terá uma duração de aproximadamente 3 meses, sendo que terá em média um custo de </w:t>
      </w:r>
      <w:r w:rsidR="00A6280B">
        <w:t>5435€</w:t>
      </w:r>
      <w:r>
        <w:t xml:space="preserve"> euros. É apresentado um mapa de </w:t>
      </w:r>
      <w:proofErr w:type="spellStart"/>
      <w:r>
        <w:t>milestones</w:t>
      </w:r>
      <w:proofErr w:type="spellEnd"/>
      <w:r>
        <w:t xml:space="preserve">, lista de riscos e uma lista de ferramentas para uma melhor gestão do projeto. É exposto os requisitos e os </w:t>
      </w:r>
      <w:proofErr w:type="spellStart"/>
      <w:r>
        <w:t>deliverables</w:t>
      </w:r>
      <w:proofErr w:type="spellEnd"/>
      <w:r>
        <w:t xml:space="preserve"> acordados com o cliente e descrito o papel e a importância de cada </w:t>
      </w:r>
      <w:proofErr w:type="spellStart"/>
      <w:r>
        <w:t>stakeholder</w:t>
      </w:r>
      <w:proofErr w:type="spellEnd"/>
      <w:r>
        <w:t>. A equipa de trabalho seguiu a metodologia SCRUM para a condução e administração de diversos cargos para cada elemento e sprints para delinear as tarefas necessárias para o projeto.</w:t>
      </w:r>
    </w:p>
    <w:p w14:paraId="6DB917BB" w14:textId="77777777" w:rsidR="00307E14" w:rsidRDefault="00307E14" w:rsidP="00307E14">
      <w:pPr>
        <w:pStyle w:val="Contedos"/>
        <w:spacing w:line="360" w:lineRule="auto"/>
        <w:jc w:val="both"/>
      </w:pPr>
    </w:p>
    <w:p w14:paraId="06518A3D" w14:textId="301E4B45" w:rsidR="00F164D9" w:rsidRDefault="0083192F" w:rsidP="0083192F">
      <w:pPr>
        <w:spacing w:after="200"/>
      </w:pPr>
      <w:r>
        <w:br w:type="page"/>
      </w:r>
    </w:p>
    <w:p w14:paraId="18A40F44" w14:textId="0FA068B8" w:rsidR="00123C7F" w:rsidRDefault="00123C7F" w:rsidP="002150B4">
      <w:pPr>
        <w:pStyle w:val="Ttulo1"/>
        <w:numPr>
          <w:ilvl w:val="0"/>
          <w:numId w:val="1"/>
        </w:numPr>
      </w:pPr>
      <w:bookmarkStart w:id="11" w:name="_Toc65505202"/>
      <w:bookmarkStart w:id="12" w:name="_Toc65505597"/>
      <w:bookmarkStart w:id="13" w:name="_Toc65505650"/>
      <w:bookmarkStart w:id="14" w:name="_Toc65521298"/>
      <w:bookmarkStart w:id="15" w:name="_Toc65527544"/>
      <w:bookmarkStart w:id="16" w:name="_Toc65790335"/>
      <w:bookmarkStart w:id="17" w:name="_Toc65790438"/>
      <w:bookmarkStart w:id="18" w:name="_Toc65790632"/>
      <w:bookmarkStart w:id="19" w:name="_Toc65790710"/>
      <w:bookmarkStart w:id="20" w:name="_Toc65790767"/>
      <w:r>
        <w:rPr>
          <w:lang w:bidi="pt-PT"/>
        </w:rPr>
        <w:lastRenderedPageBreak/>
        <w:t>Enquadramento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7DE1A29" w14:textId="46A3A370" w:rsidR="00307E14" w:rsidRDefault="00307E14" w:rsidP="00307E14"/>
    <w:p w14:paraId="4FBC46DE" w14:textId="03521B38" w:rsidR="00307E14" w:rsidRDefault="00307E14" w:rsidP="00307E14">
      <w:pPr>
        <w:pStyle w:val="Contedos"/>
        <w:spacing w:line="360" w:lineRule="auto"/>
        <w:jc w:val="both"/>
      </w:pPr>
      <w:r>
        <w:t xml:space="preserve">O </w:t>
      </w:r>
      <w:proofErr w:type="spellStart"/>
      <w:r>
        <w:t>ProChild</w:t>
      </w:r>
      <w:proofErr w:type="spellEnd"/>
      <w:r>
        <w:t xml:space="preserve"> </w:t>
      </w:r>
      <w:proofErr w:type="spellStart"/>
      <w:r>
        <w:t>CoLAB</w:t>
      </w:r>
      <w:proofErr w:type="spellEnd"/>
      <w:r>
        <w:t xml:space="preserve"> é um laboratório colaborativo que pretende desenvolver uma estratégia nacional no combate à pobreza e à exclusão social na infância enquadrada numa abordagem científica transdisciplinar, diversificada e integrada para promover o bem-estar e os direitos das crianças. </w:t>
      </w:r>
    </w:p>
    <w:p w14:paraId="04F79E19" w14:textId="77777777" w:rsidR="00307E14" w:rsidRDefault="00307E14" w:rsidP="00307E14">
      <w:pPr>
        <w:pStyle w:val="Contedos"/>
        <w:spacing w:line="360" w:lineRule="auto"/>
        <w:jc w:val="both"/>
      </w:pPr>
    </w:p>
    <w:p w14:paraId="2A78EAB1" w14:textId="5E4CE917" w:rsidR="00307E14" w:rsidRDefault="00307E14" w:rsidP="00307E14">
      <w:pPr>
        <w:pStyle w:val="Contedos"/>
        <w:spacing w:line="360" w:lineRule="auto"/>
        <w:jc w:val="both"/>
      </w:pPr>
      <w:r w:rsidRPr="00441BD0">
        <w:t xml:space="preserve">O </w:t>
      </w:r>
      <w:proofErr w:type="spellStart"/>
      <w:r w:rsidRPr="00441BD0">
        <w:t>ProChild</w:t>
      </w:r>
      <w:proofErr w:type="spellEnd"/>
      <w:r w:rsidRPr="00441BD0">
        <w:t xml:space="preserve"> </w:t>
      </w:r>
      <w:proofErr w:type="spellStart"/>
      <w:r w:rsidRPr="00441BD0">
        <w:t>CoLAB</w:t>
      </w:r>
      <w:proofErr w:type="spellEnd"/>
      <w:r w:rsidRPr="00441BD0">
        <w:t xml:space="preserve"> procura promover uma mudança social efetiva no país, colocando as crianças no centro da investigação e da inovação através da colaboração articulada entre diversas entidades públicas e privadas em torno de programas de intervenção com base na evidência e suportados pela tecnologia. Assim, propõe-se uma intervenção integrada, articulada e cientificamente informada, com métricas claras de avaliação dos processos e resultados, de forma a contribuir para a implementação de políticas públicas baseadas em evidência científica. </w:t>
      </w:r>
    </w:p>
    <w:p w14:paraId="7BD05852" w14:textId="7D9CECAA" w:rsidR="00307E14" w:rsidRDefault="00307E14" w:rsidP="00307E14">
      <w:pPr>
        <w:pStyle w:val="Contedos"/>
        <w:spacing w:line="360" w:lineRule="auto"/>
        <w:jc w:val="both"/>
      </w:pPr>
    </w:p>
    <w:p w14:paraId="02D941B2" w14:textId="3F06957A" w:rsidR="00307E14" w:rsidRDefault="00307E14" w:rsidP="00307E14">
      <w:pPr>
        <w:pStyle w:val="Contedos"/>
        <w:spacing w:line="360" w:lineRule="auto"/>
        <w:jc w:val="both"/>
      </w:pPr>
      <w:r>
        <w:t xml:space="preserve">De modo a que esta missão seja atingida, a organização </w:t>
      </w:r>
      <w:proofErr w:type="spellStart"/>
      <w:r>
        <w:t>ProChild</w:t>
      </w:r>
      <w:proofErr w:type="spellEnd"/>
      <w:r>
        <w:t xml:space="preserve"> propôs o projeto de Mapeamento de Território que irá envolver as crianças no desenvolvimento e planeamento de projetos urbanos, tornando assim estes espaços mais apelativos e divertidos para as mesmas. </w:t>
      </w:r>
    </w:p>
    <w:p w14:paraId="0EC1D3D6" w14:textId="77777777" w:rsidR="00307E14" w:rsidRDefault="00307E14" w:rsidP="00307E14"/>
    <w:p w14:paraId="532D659F" w14:textId="290E9999" w:rsidR="00307E14" w:rsidRPr="008F5CB4" w:rsidRDefault="00403D6B">
      <w:pPr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D375AA3" wp14:editId="683EF303">
                <wp:simplePos x="0" y="0"/>
                <wp:positionH relativeFrom="column">
                  <wp:posOffset>3659603</wp:posOffset>
                </wp:positionH>
                <wp:positionV relativeFrom="paragraph">
                  <wp:posOffset>573893</wp:posOffset>
                </wp:positionV>
                <wp:extent cx="3086100" cy="393700"/>
                <wp:effectExtent l="0" t="0" r="0" b="635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02F0A" w14:textId="4047C428" w:rsidR="005E48DC" w:rsidRPr="00A74D30" w:rsidRDefault="005E48DC">
                            <w:pPr>
                              <w:rPr>
                                <w:color w:val="51C2D5" w:themeColor="accent3"/>
                                <w:sz w:val="24"/>
                                <w:szCs w:val="20"/>
                              </w:rPr>
                            </w:pPr>
                            <w:r w:rsidRPr="00A74D30">
                              <w:rPr>
                                <w:color w:val="51C2D5" w:themeColor="accent3"/>
                                <w:sz w:val="24"/>
                                <w:szCs w:val="20"/>
                              </w:rPr>
                              <w:t xml:space="preserve">Projeto desenvolvido para: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75AA3" id="Caixa de texto 15" o:spid="_x0000_s1028" type="#_x0000_t202" style="position:absolute;margin-left:288.15pt;margin-top:45.2pt;width:243pt;height:3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" filled="f" stroked="f">
                <v:textbox>
                  <w:txbxContent>
                    <w:p w14:paraId="1B802F0A" w14:textId="4047C428" w:rsidR="005E48DC" w:rsidRPr="00A74D30" w:rsidRDefault="005E48DC">
                      <w:pPr>
                        <w:rPr>
                          <w:color w:val="51C2D5" w:themeColor="accent3"/>
                          <w:sz w:val="24"/>
                          <w:szCs w:val="20"/>
                        </w:rPr>
                      </w:pPr>
                      <w:r w:rsidRPr="00A74D30">
                        <w:rPr>
                          <w:color w:val="51C2D5" w:themeColor="accent3"/>
                          <w:sz w:val="24"/>
                          <w:szCs w:val="20"/>
                        </w:rPr>
                        <w:t xml:space="preserve">Projeto desenvolvido para: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67AD64AE" wp14:editId="55B30C2E">
            <wp:simplePos x="0" y="0"/>
            <wp:positionH relativeFrom="column">
              <wp:posOffset>3749040</wp:posOffset>
            </wp:positionH>
            <wp:positionV relativeFrom="paragraph">
              <wp:posOffset>970915</wp:posOffset>
            </wp:positionV>
            <wp:extent cx="2232660" cy="800100"/>
            <wp:effectExtent l="0" t="0" r="0" b="0"/>
            <wp:wrapSquare wrapText="bothSides"/>
            <wp:docPr id="8" name="Imagem 8" descr="ProChild CoLAB – The Collaborative Laboratory against Poverty and Social  Excl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hild CoLAB – The Collaborative Laboratory against Poverty and Social  Exclus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4D9">
        <w:rPr>
          <w:b w:val="0"/>
        </w:rPr>
        <w:br w:type="page"/>
      </w:r>
    </w:p>
    <w:p w14:paraId="488C7541" w14:textId="3D53BE3F" w:rsidR="00402A7E" w:rsidRDefault="00123C7F" w:rsidP="008F5CB4">
      <w:pPr>
        <w:pStyle w:val="Ttulo1"/>
        <w:numPr>
          <w:ilvl w:val="0"/>
          <w:numId w:val="1"/>
        </w:numPr>
        <w:rPr>
          <w:lang w:bidi="pt-PT"/>
        </w:rPr>
      </w:pPr>
      <w:bookmarkStart w:id="21" w:name="_Toc65505203"/>
      <w:bookmarkStart w:id="22" w:name="_Toc65505598"/>
      <w:bookmarkStart w:id="23" w:name="_Toc65505651"/>
      <w:bookmarkStart w:id="24" w:name="_Toc65521299"/>
      <w:bookmarkStart w:id="25" w:name="_Toc65527545"/>
      <w:bookmarkStart w:id="26" w:name="_Toc65790336"/>
      <w:bookmarkStart w:id="27" w:name="_Toc65790439"/>
      <w:bookmarkStart w:id="28" w:name="_Toc65790633"/>
      <w:bookmarkStart w:id="29" w:name="_Toc65790711"/>
      <w:bookmarkStart w:id="30" w:name="_Toc65790768"/>
      <w:r w:rsidRPr="00A74D30">
        <w:rPr>
          <w:lang w:bidi="pt-PT"/>
        </w:rPr>
        <w:lastRenderedPageBreak/>
        <w:t>Justificação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sdt>
      <w:sdtPr>
        <w:id w:val="667673824"/>
        <w:placeholder>
          <w:docPart w:val="4A34B9A4DE554774B3A609BF5D735483"/>
        </w:placeholder>
        <w15:appearance w15:val="hidden"/>
      </w:sdtPr>
      <w:sdtContent>
        <w:p w14:paraId="080C66DB" w14:textId="0B0BAC2C" w:rsidR="00402A7E" w:rsidRDefault="00402A7E" w:rsidP="00054F1C"/>
        <w:p w14:paraId="45367B0B" w14:textId="5E117894" w:rsidR="00054F1C" w:rsidRPr="00054F1C" w:rsidRDefault="009C1931" w:rsidP="00054F1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F4BA1ED" wp14:editId="73E9A60F">
                    <wp:simplePos x="0" y="0"/>
                    <wp:positionH relativeFrom="column">
                      <wp:posOffset>-22860</wp:posOffset>
                    </wp:positionH>
                    <wp:positionV relativeFrom="paragraph">
                      <wp:posOffset>41275</wp:posOffset>
                    </wp:positionV>
                    <wp:extent cx="6581140" cy="906442"/>
                    <wp:effectExtent l="0" t="0" r="0" b="8255"/>
                    <wp:wrapNone/>
                    <wp:docPr id="3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81140" cy="906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87B6CF" w14:textId="2767FA7D" w:rsidR="005E48DC" w:rsidRDefault="005E48DC" w:rsidP="00054F1C">
                                <w:pPr>
                                  <w:pStyle w:val="Contedos"/>
                                  <w:spacing w:line="360" w:lineRule="auto"/>
                                  <w:jc w:val="both"/>
                                  <w:rPr>
                                    <w:szCs w:val="28"/>
                                  </w:rPr>
                                </w:pPr>
                                <w:r w:rsidRPr="008F5CB4">
                                  <w:rPr>
                                    <w:szCs w:val="28"/>
                                  </w:rPr>
                                  <w:t xml:space="preserve">A </w:t>
                                </w:r>
                                <w:proofErr w:type="spellStart"/>
                                <w:r w:rsidRPr="008F5CB4">
                                  <w:rPr>
                                    <w:szCs w:val="28"/>
                                  </w:rPr>
                                  <w:t>ProChild</w:t>
                                </w:r>
                                <w:proofErr w:type="spellEnd"/>
                                <w:r w:rsidRPr="008F5CB4">
                                  <w:rPr>
                                    <w:szCs w:val="28"/>
                                  </w:rPr>
                                  <w:t xml:space="preserve"> identificou o problema de falta de intervenção das crianças no planeamento e no projeto urbano.</w:t>
                                </w:r>
                              </w:p>
                              <w:p w14:paraId="5B014468" w14:textId="52009190" w:rsidR="005E48DC" w:rsidRDefault="005E48DC" w:rsidP="00054F1C">
                                <w:pPr>
                                  <w:pStyle w:val="Contedos"/>
                                  <w:spacing w:line="360" w:lineRule="auto"/>
                                  <w:jc w:val="both"/>
                                  <w:rPr>
                                    <w:szCs w:val="28"/>
                                  </w:rPr>
                                </w:pPr>
                              </w:p>
                              <w:p w14:paraId="7ADD275D" w14:textId="77777777" w:rsidR="005E48DC" w:rsidRPr="008F5CB4" w:rsidRDefault="005E48DC" w:rsidP="00054F1C">
                                <w:pPr>
                                  <w:pStyle w:val="Contedos"/>
                                  <w:spacing w:line="360" w:lineRule="auto"/>
                                  <w:jc w:val="both"/>
                                  <w:rPr>
                                    <w:szCs w:val="28"/>
                                  </w:rPr>
                                </w:pPr>
                              </w:p>
                              <w:p w14:paraId="1A6C8662" w14:textId="77777777" w:rsidR="005E48DC" w:rsidRDefault="005E48DC" w:rsidP="00054F1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F4BA1ED" id="_x0000_s1029" type="#_x0000_t202" style="position:absolute;margin-left:-1.8pt;margin-top:3.25pt;width:518.2pt;height:7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" filled="f" stroked="f">
                    <v:textbox>
                      <w:txbxContent>
                        <w:p w14:paraId="7A87B6CF" w14:textId="2767FA7D" w:rsidR="005E48DC" w:rsidRDefault="005E48DC" w:rsidP="00054F1C">
                          <w:pPr>
                            <w:pStyle w:val="Contedos"/>
                            <w:spacing w:line="360" w:lineRule="auto"/>
                            <w:jc w:val="both"/>
                            <w:rPr>
                              <w:szCs w:val="28"/>
                            </w:rPr>
                          </w:pPr>
                          <w:r w:rsidRPr="008F5CB4">
                            <w:rPr>
                              <w:szCs w:val="28"/>
                            </w:rPr>
                            <w:t xml:space="preserve">A </w:t>
                          </w:r>
                          <w:proofErr w:type="spellStart"/>
                          <w:r w:rsidRPr="008F5CB4">
                            <w:rPr>
                              <w:szCs w:val="28"/>
                            </w:rPr>
                            <w:t>ProChild</w:t>
                          </w:r>
                          <w:proofErr w:type="spellEnd"/>
                          <w:r w:rsidRPr="008F5CB4">
                            <w:rPr>
                              <w:szCs w:val="28"/>
                            </w:rPr>
                            <w:t xml:space="preserve"> identificou o problema de falta de intervenção das crianças no planeamento e no projeto urbano.</w:t>
                          </w:r>
                        </w:p>
                        <w:p w14:paraId="5B014468" w14:textId="52009190" w:rsidR="005E48DC" w:rsidRDefault="005E48DC" w:rsidP="00054F1C">
                          <w:pPr>
                            <w:pStyle w:val="Contedos"/>
                            <w:spacing w:line="360" w:lineRule="auto"/>
                            <w:jc w:val="both"/>
                            <w:rPr>
                              <w:szCs w:val="28"/>
                            </w:rPr>
                          </w:pPr>
                        </w:p>
                        <w:p w14:paraId="7ADD275D" w14:textId="77777777" w:rsidR="005E48DC" w:rsidRPr="008F5CB4" w:rsidRDefault="005E48DC" w:rsidP="00054F1C">
                          <w:pPr>
                            <w:pStyle w:val="Contedos"/>
                            <w:spacing w:line="360" w:lineRule="auto"/>
                            <w:jc w:val="both"/>
                            <w:rPr>
                              <w:szCs w:val="28"/>
                            </w:rPr>
                          </w:pPr>
                        </w:p>
                        <w:p w14:paraId="1A6C8662" w14:textId="77777777" w:rsidR="005E48DC" w:rsidRDefault="005E48DC" w:rsidP="00054F1C"/>
                      </w:txbxContent>
                    </v:textbox>
                  </v:shape>
                </w:pict>
              </mc:Fallback>
            </mc:AlternateContent>
          </w:r>
        </w:p>
        <w:p w14:paraId="42577B87" w14:textId="5459EC25" w:rsidR="001D24F1" w:rsidRPr="00402A7E" w:rsidRDefault="001D24F1" w:rsidP="00402A7E">
          <w:pPr>
            <w:pStyle w:val="Contedos"/>
            <w:jc w:val="center"/>
            <w:rPr>
              <w:b/>
              <w:sz w:val="36"/>
              <w:szCs w:val="28"/>
            </w:rPr>
          </w:pPr>
        </w:p>
        <w:sdt>
          <w:sdtPr>
            <w:id w:val="1431634290"/>
            <w:placeholder>
              <w:docPart w:val="AE0230B9BF094924B494061DFAF72B97"/>
            </w:placeholder>
            <w15:appearance w15:val="hidden"/>
          </w:sdtPr>
          <w:sdtContent>
            <w:p w14:paraId="67561C90" w14:textId="59D8BF71" w:rsidR="001D24F1" w:rsidRDefault="00FF423F" w:rsidP="00402A7E">
              <w:r>
                <w:rPr>
                  <w:noProof/>
                </w:rPr>
                <w:drawing>
                  <wp:anchor distT="0" distB="0" distL="114300" distR="114300" simplePos="0" relativeHeight="251805696" behindDoc="1" locked="0" layoutInCell="1" allowOverlap="1" wp14:anchorId="14838F92" wp14:editId="378DEF9C">
                    <wp:simplePos x="0" y="0"/>
                    <wp:positionH relativeFrom="column">
                      <wp:posOffset>261425</wp:posOffset>
                    </wp:positionH>
                    <wp:positionV relativeFrom="paragraph">
                      <wp:posOffset>177459</wp:posOffset>
                    </wp:positionV>
                    <wp:extent cx="6371590" cy="6968926"/>
                    <wp:effectExtent l="0" t="0" r="0" b="3810"/>
                    <wp:wrapNone/>
                    <wp:docPr id="19" name="Imagem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Imagem 19"/>
                            <pic:cNvPicPr/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71590" cy="696892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</w:p>
            <w:p w14:paraId="2E980E2E" w14:textId="5071F28F" w:rsidR="001D24F1" w:rsidRDefault="001D24F1" w:rsidP="001D24F1">
              <w:pPr>
                <w:pStyle w:val="Contedos"/>
                <w:rPr>
                  <w:b/>
                </w:rPr>
              </w:pPr>
            </w:p>
            <w:p w14:paraId="52C3E0D6" w14:textId="68344B3E" w:rsidR="00F164D9" w:rsidRDefault="00F164D9" w:rsidP="00F164D9">
              <w:pPr>
                <w:spacing w:after="200"/>
              </w:pPr>
              <w:r>
                <w:rPr>
                  <w:b w:val="0"/>
                </w:rPr>
                <w:br w:type="page"/>
              </w:r>
            </w:p>
          </w:sdtContent>
        </w:sdt>
      </w:sdtContent>
    </w:sdt>
    <w:p w14:paraId="4493B1A4" w14:textId="5E4F8A76" w:rsidR="00123C7F" w:rsidRDefault="00123C7F" w:rsidP="00F164D9">
      <w:pPr>
        <w:pStyle w:val="Ttulo1"/>
        <w:numPr>
          <w:ilvl w:val="0"/>
          <w:numId w:val="1"/>
        </w:numPr>
      </w:pPr>
      <w:bookmarkStart w:id="31" w:name="_Toc65505204"/>
      <w:bookmarkStart w:id="32" w:name="_Toc65505599"/>
      <w:bookmarkStart w:id="33" w:name="_Toc65505652"/>
      <w:bookmarkStart w:id="34" w:name="_Toc65521300"/>
      <w:bookmarkStart w:id="35" w:name="_Toc65527546"/>
      <w:bookmarkStart w:id="36" w:name="_Toc65790337"/>
      <w:bookmarkStart w:id="37" w:name="_Toc65790440"/>
      <w:bookmarkStart w:id="38" w:name="_Toc65790634"/>
      <w:bookmarkStart w:id="39" w:name="_Toc65790712"/>
      <w:bookmarkStart w:id="40" w:name="_Toc65790769"/>
      <w:r>
        <w:rPr>
          <w:lang w:bidi="pt-PT"/>
        </w:rPr>
        <w:lastRenderedPageBreak/>
        <w:t>Finalidade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C7FC1B6" w14:textId="77777777" w:rsidR="00AD0530" w:rsidRDefault="00AD0530" w:rsidP="00AD0530">
      <w:pPr>
        <w:pStyle w:val="Ttulo1"/>
      </w:pPr>
    </w:p>
    <w:p w14:paraId="0912CAA0" w14:textId="06E1AF29" w:rsidR="00AD0530" w:rsidRDefault="00AD0530" w:rsidP="00AD0530">
      <w:pPr>
        <w:pStyle w:val="Contedos"/>
        <w:rPr>
          <w:lang w:bidi="pt-PT"/>
        </w:rPr>
      </w:pPr>
    </w:p>
    <w:p w14:paraId="2037DF67" w14:textId="5F71BF1D" w:rsidR="00AD0530" w:rsidRDefault="00AD0530" w:rsidP="00AD0530">
      <w:pPr>
        <w:pStyle w:val="Contedos"/>
        <w:rPr>
          <w:lang w:bidi="pt-PT"/>
        </w:rPr>
      </w:pPr>
    </w:p>
    <w:p w14:paraId="61A3932F" w14:textId="7CBF7F4C" w:rsidR="00054F1C" w:rsidRDefault="00714CBC" w:rsidP="00AD0530">
      <w:pPr>
        <w:pStyle w:val="Contedos"/>
        <w:rPr>
          <w:lang w:bidi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1C53977" wp14:editId="4E0FF08F">
                <wp:simplePos x="0" y="0"/>
                <wp:positionH relativeFrom="margin">
                  <wp:posOffset>1247140</wp:posOffset>
                </wp:positionH>
                <wp:positionV relativeFrom="paragraph">
                  <wp:posOffset>87630</wp:posOffset>
                </wp:positionV>
                <wp:extent cx="4038600" cy="2857500"/>
                <wp:effectExtent l="0" t="0" r="0" b="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EA1F8" w14:textId="304B952B" w:rsidR="005E48DC" w:rsidRPr="00054F1C" w:rsidRDefault="005E48DC" w:rsidP="00054F1C">
                            <w:pPr>
                              <w:pStyle w:val="Contedos"/>
                              <w:spacing w:line="360" w:lineRule="auto"/>
                              <w:jc w:val="both"/>
                              <w:rPr>
                                <w:szCs w:val="28"/>
                                <w:lang w:bidi="pt-PT"/>
                              </w:rPr>
                            </w:pP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A finalidade deste projeto 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 xml:space="preserve">é o 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desenvolvimento de uma mobile app 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>(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direcionada para 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>as crianças)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 e de uma web app 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>(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>direcionada para todos os intervenientes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 xml:space="preserve"> territoriais)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 xml:space="preserve"> Desta forma, pretende-se promover um processo digital de mapeamento e planeamento colaborativo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 xml:space="preserve">e 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 xml:space="preserve">a </w:t>
                            </w:r>
                            <w:r>
                              <w:rPr>
                                <w:b/>
                                <w:bCs/>
                                <w:color w:val="51C2D5" w:themeColor="accent3"/>
                                <w:szCs w:val="28"/>
                                <w:lang w:bidi="pt-PT"/>
                              </w:rPr>
                              <w:t>inclusão social</w:t>
                            </w:r>
                            <w:r w:rsidRPr="00054F1C">
                              <w:rPr>
                                <w:b/>
                                <w:bCs/>
                                <w:color w:val="51C2D5" w:themeColor="accent3"/>
                                <w:szCs w:val="28"/>
                                <w:lang w:bidi="pt-PT"/>
                              </w:rPr>
                              <w:t xml:space="preserve"> das crianças</w:t>
                            </w:r>
                            <w:r w:rsidRPr="00054F1C">
                              <w:rPr>
                                <w:color w:val="51C2D5" w:themeColor="accent3"/>
                                <w:szCs w:val="28"/>
                                <w:lang w:bidi="pt-PT"/>
                              </w:rPr>
                              <w:t xml:space="preserve"> </w:t>
                            </w:r>
                            <w:r w:rsidRPr="00054F1C">
                              <w:rPr>
                                <w:szCs w:val="28"/>
                                <w:lang w:bidi="pt-PT"/>
                              </w:rPr>
                              <w:t>no planeamento e no projeto urbano</w:t>
                            </w:r>
                            <w:r>
                              <w:rPr>
                                <w:szCs w:val="28"/>
                                <w:lang w:bidi="pt-PT"/>
                              </w:rPr>
                              <w:t>.</w:t>
                            </w:r>
                          </w:p>
                          <w:p w14:paraId="73DEDA72" w14:textId="77777777" w:rsidR="005E48DC" w:rsidRDefault="005E48DC" w:rsidP="00054F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3977" id="_x0000_s1030" type="#_x0000_t202" style="position:absolute;margin-left:98.2pt;margin-top:6.9pt;width:318pt;height:2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" stroked="f">
                <v:textbox>
                  <w:txbxContent>
                    <w:p w14:paraId="288EA1F8" w14:textId="304B952B" w:rsidR="005E48DC" w:rsidRPr="00054F1C" w:rsidRDefault="005E48DC" w:rsidP="00054F1C">
                      <w:pPr>
                        <w:pStyle w:val="Contedos"/>
                        <w:spacing w:line="360" w:lineRule="auto"/>
                        <w:jc w:val="both"/>
                        <w:rPr>
                          <w:szCs w:val="28"/>
                          <w:lang w:bidi="pt-PT"/>
                        </w:rPr>
                      </w:pPr>
                      <w:r w:rsidRPr="00054F1C">
                        <w:rPr>
                          <w:szCs w:val="28"/>
                          <w:lang w:bidi="pt-PT"/>
                        </w:rPr>
                        <w:t xml:space="preserve">A finalidade deste projeto </w:t>
                      </w:r>
                      <w:r>
                        <w:rPr>
                          <w:szCs w:val="28"/>
                          <w:lang w:bidi="pt-PT"/>
                        </w:rPr>
                        <w:t xml:space="preserve">é o </w:t>
                      </w:r>
                      <w:r w:rsidRPr="00054F1C">
                        <w:rPr>
                          <w:szCs w:val="28"/>
                          <w:lang w:bidi="pt-PT"/>
                        </w:rPr>
                        <w:t xml:space="preserve">desenvolvimento de uma mobile app </w:t>
                      </w:r>
                      <w:r>
                        <w:rPr>
                          <w:szCs w:val="28"/>
                          <w:lang w:bidi="pt-PT"/>
                        </w:rPr>
                        <w:t>(</w:t>
                      </w:r>
                      <w:r w:rsidRPr="00054F1C">
                        <w:rPr>
                          <w:szCs w:val="28"/>
                          <w:lang w:bidi="pt-PT"/>
                        </w:rPr>
                        <w:t xml:space="preserve">direcionada para </w:t>
                      </w:r>
                      <w:r>
                        <w:rPr>
                          <w:szCs w:val="28"/>
                          <w:lang w:bidi="pt-PT"/>
                        </w:rPr>
                        <w:t>as crianças)</w:t>
                      </w:r>
                      <w:r w:rsidRPr="00054F1C">
                        <w:rPr>
                          <w:szCs w:val="28"/>
                          <w:lang w:bidi="pt-PT"/>
                        </w:rPr>
                        <w:t xml:space="preserve"> e de uma web app </w:t>
                      </w:r>
                      <w:r>
                        <w:rPr>
                          <w:szCs w:val="28"/>
                          <w:lang w:bidi="pt-PT"/>
                        </w:rPr>
                        <w:t>(</w:t>
                      </w:r>
                      <w:r w:rsidRPr="00054F1C">
                        <w:rPr>
                          <w:szCs w:val="28"/>
                          <w:lang w:bidi="pt-PT"/>
                        </w:rPr>
                        <w:t>direcionada para todos os intervenientes</w:t>
                      </w:r>
                      <w:r>
                        <w:rPr>
                          <w:szCs w:val="28"/>
                          <w:lang w:bidi="pt-PT"/>
                        </w:rPr>
                        <w:t xml:space="preserve"> territoriais)</w:t>
                      </w:r>
                      <w:r w:rsidRPr="00054F1C">
                        <w:rPr>
                          <w:szCs w:val="28"/>
                          <w:lang w:bidi="pt-PT"/>
                        </w:rPr>
                        <w:t>.</w:t>
                      </w:r>
                      <w:r>
                        <w:rPr>
                          <w:szCs w:val="28"/>
                          <w:lang w:bidi="pt-PT"/>
                        </w:rPr>
                        <w:t xml:space="preserve"> Desta forma, pretende-se promover um processo digital de mapeamento e planeamento colaborativo</w:t>
                      </w:r>
                      <w:r w:rsidRPr="00054F1C">
                        <w:rPr>
                          <w:szCs w:val="28"/>
                          <w:lang w:bidi="pt-PT"/>
                        </w:rPr>
                        <w:t xml:space="preserve"> </w:t>
                      </w:r>
                      <w:r>
                        <w:rPr>
                          <w:szCs w:val="28"/>
                          <w:lang w:bidi="pt-PT"/>
                        </w:rPr>
                        <w:t xml:space="preserve">e </w:t>
                      </w:r>
                      <w:r w:rsidRPr="00054F1C">
                        <w:rPr>
                          <w:szCs w:val="28"/>
                          <w:lang w:bidi="pt-PT"/>
                        </w:rPr>
                        <w:t xml:space="preserve">a </w:t>
                      </w:r>
                      <w:r>
                        <w:rPr>
                          <w:b/>
                          <w:bCs/>
                          <w:color w:val="51C2D5" w:themeColor="accent3"/>
                          <w:szCs w:val="28"/>
                          <w:lang w:bidi="pt-PT"/>
                        </w:rPr>
                        <w:t>inclusão social</w:t>
                      </w:r>
                      <w:r w:rsidRPr="00054F1C">
                        <w:rPr>
                          <w:b/>
                          <w:bCs/>
                          <w:color w:val="51C2D5" w:themeColor="accent3"/>
                          <w:szCs w:val="28"/>
                          <w:lang w:bidi="pt-PT"/>
                        </w:rPr>
                        <w:t xml:space="preserve"> das crianças</w:t>
                      </w:r>
                      <w:r w:rsidRPr="00054F1C">
                        <w:rPr>
                          <w:color w:val="51C2D5" w:themeColor="accent3"/>
                          <w:szCs w:val="28"/>
                          <w:lang w:bidi="pt-PT"/>
                        </w:rPr>
                        <w:t xml:space="preserve"> </w:t>
                      </w:r>
                      <w:r w:rsidRPr="00054F1C">
                        <w:rPr>
                          <w:szCs w:val="28"/>
                          <w:lang w:bidi="pt-PT"/>
                        </w:rPr>
                        <w:t>no planeamento e no projeto urbano</w:t>
                      </w:r>
                      <w:r>
                        <w:rPr>
                          <w:szCs w:val="28"/>
                          <w:lang w:bidi="pt-PT"/>
                        </w:rPr>
                        <w:t>.</w:t>
                      </w:r>
                    </w:p>
                    <w:p w14:paraId="73DEDA72" w14:textId="77777777" w:rsidR="005E48DC" w:rsidRDefault="005E48DC" w:rsidP="00054F1C"/>
                  </w:txbxContent>
                </v:textbox>
                <w10:wrap type="square" anchorx="margin"/>
              </v:shape>
            </w:pict>
          </mc:Fallback>
        </mc:AlternateContent>
      </w:r>
    </w:p>
    <w:p w14:paraId="009E7185" w14:textId="48AA590D" w:rsidR="00054F1C" w:rsidRDefault="00054F1C" w:rsidP="00AD0530">
      <w:pPr>
        <w:pStyle w:val="Contedos"/>
        <w:rPr>
          <w:lang w:bidi="pt-PT"/>
        </w:rPr>
      </w:pPr>
    </w:p>
    <w:p w14:paraId="2C520447" w14:textId="020108E9" w:rsidR="00AD0530" w:rsidRPr="00402A7E" w:rsidRDefault="003251EC">
      <w:pPr>
        <w:spacing w:after="200"/>
        <w:rPr>
          <w:lang w:bidi="pt-PT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7491F27" wp14:editId="548C8C78">
            <wp:simplePos x="0" y="0"/>
            <wp:positionH relativeFrom="margin">
              <wp:align>center</wp:align>
            </wp:positionH>
            <wp:positionV relativeFrom="paragraph">
              <wp:posOffset>2439773</wp:posOffset>
            </wp:positionV>
            <wp:extent cx="2870200" cy="28702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4D9">
        <w:rPr>
          <w:lang w:bidi="pt-PT"/>
        </w:rPr>
        <w:br w:type="page"/>
      </w:r>
    </w:p>
    <w:p w14:paraId="23EE70DD" w14:textId="5C0D871B" w:rsidR="002150B4" w:rsidRDefault="002150B4" w:rsidP="002150B4">
      <w:pPr>
        <w:pStyle w:val="Ttulo1"/>
        <w:numPr>
          <w:ilvl w:val="0"/>
          <w:numId w:val="1"/>
        </w:numPr>
      </w:pPr>
      <w:bookmarkStart w:id="41" w:name="_Toc65505205"/>
      <w:bookmarkStart w:id="42" w:name="_Toc65505600"/>
      <w:bookmarkStart w:id="43" w:name="_Toc65505653"/>
      <w:bookmarkStart w:id="44" w:name="_Toc65521301"/>
      <w:bookmarkStart w:id="45" w:name="_Toc65527547"/>
      <w:bookmarkStart w:id="46" w:name="_Toc65790338"/>
      <w:bookmarkStart w:id="47" w:name="_Toc65790441"/>
      <w:bookmarkStart w:id="48" w:name="_Toc65790635"/>
      <w:bookmarkStart w:id="49" w:name="_Toc65790713"/>
      <w:bookmarkStart w:id="50" w:name="_Toc65790770"/>
      <w:r>
        <w:rPr>
          <w:lang w:bidi="pt-PT"/>
        </w:rPr>
        <w:lastRenderedPageBreak/>
        <w:t>Objetivos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54282603" w14:textId="778D150D" w:rsidR="00FD052D" w:rsidRDefault="00A74D30" w:rsidP="00FD05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7854AD0" wp14:editId="6FB03C8A">
                <wp:simplePos x="0" y="0"/>
                <wp:positionH relativeFrom="margin">
                  <wp:posOffset>-33787</wp:posOffset>
                </wp:positionH>
                <wp:positionV relativeFrom="paragraph">
                  <wp:posOffset>284612</wp:posOffset>
                </wp:positionV>
                <wp:extent cx="6057900" cy="64770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4690B" w14:textId="6783A1A6" w:rsidR="005E48DC" w:rsidRPr="005E48DC" w:rsidRDefault="005E48DC" w:rsidP="00402A7E">
                            <w:pPr>
                              <w:rPr>
                                <w:b w:val="0"/>
                                <w:bCs/>
                                <w:szCs w:val="28"/>
                              </w:rPr>
                            </w:pPr>
                            <w:r w:rsidRPr="005E48DC">
                              <w:rPr>
                                <w:b w:val="0"/>
                                <w:bCs/>
                                <w:szCs w:val="28"/>
                              </w:rPr>
                              <w:t>Após o problema encontrado, foram traçados os seguintes objetivos: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AD0" id="_x0000_s1031" type="#_x0000_t202" style="position:absolute;margin-left:-2.65pt;margin-top:22.4pt;width:477pt;height:5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" stroked="f">
                <v:textbox>
                  <w:txbxContent>
                    <w:p w14:paraId="2064690B" w14:textId="6783A1A6" w:rsidR="005E48DC" w:rsidRPr="005E48DC" w:rsidRDefault="005E48DC" w:rsidP="00402A7E">
                      <w:pPr>
                        <w:rPr>
                          <w:b w:val="0"/>
                          <w:bCs/>
                          <w:szCs w:val="28"/>
                        </w:rPr>
                      </w:pPr>
                      <w:r w:rsidRPr="005E48DC">
                        <w:rPr>
                          <w:b w:val="0"/>
                          <w:bCs/>
                          <w:szCs w:val="28"/>
                        </w:rPr>
                        <w:t>Após o problema encontrado, foram traçados os seguintes objetivos: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634700" w14:textId="405427F1" w:rsidR="00FD052D" w:rsidRDefault="00FD052D" w:rsidP="00FD052D"/>
    <w:p w14:paraId="7A9DDB31" w14:textId="1B8EEEE7" w:rsidR="00A74D30" w:rsidRDefault="00A74D30" w:rsidP="00FD052D">
      <w:pPr>
        <w:spacing w:after="200"/>
        <w:rPr>
          <w:lang w:bidi="pt-PT"/>
        </w:rPr>
      </w:pPr>
    </w:p>
    <w:p w14:paraId="60207CC7" w14:textId="29978CF7" w:rsidR="00F164D9" w:rsidRPr="00FD052D" w:rsidRDefault="00A74D30" w:rsidP="00FD052D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  <w:lang w:bidi="pt-PT"/>
        </w:rPr>
      </w:pPr>
      <w:r>
        <w:rPr>
          <w:noProof/>
          <w:lang w:bidi="pt-PT"/>
        </w:rPr>
        <w:drawing>
          <wp:inline distT="0" distB="0" distL="0" distR="0" wp14:anchorId="4BDA1C2E" wp14:editId="36079CDF">
            <wp:extent cx="6371161" cy="4839418"/>
            <wp:effectExtent l="0" t="0" r="0" b="0"/>
            <wp:docPr id="22" name="Imagem 22" descr="Uma imagem com texto, cartão-de-vis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rtão-de-visita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2" b="12483"/>
                    <a:stretch/>
                  </pic:blipFill>
                  <pic:spPr bwMode="auto">
                    <a:xfrm>
                      <a:off x="0" y="0"/>
                      <a:ext cx="6371590" cy="483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4D9">
        <w:rPr>
          <w:lang w:bidi="pt-PT"/>
        </w:rPr>
        <w:br w:type="page"/>
      </w:r>
    </w:p>
    <w:p w14:paraId="23C719E5" w14:textId="5F57CD37" w:rsidR="002150B4" w:rsidRDefault="002150B4" w:rsidP="002150B4">
      <w:pPr>
        <w:pStyle w:val="Ttulo1"/>
        <w:numPr>
          <w:ilvl w:val="0"/>
          <w:numId w:val="1"/>
        </w:numPr>
        <w:rPr>
          <w:lang w:bidi="pt-PT"/>
        </w:rPr>
      </w:pPr>
      <w:bookmarkStart w:id="51" w:name="_Toc65505206"/>
      <w:bookmarkStart w:id="52" w:name="_Toc65505601"/>
      <w:bookmarkStart w:id="53" w:name="_Toc65505654"/>
      <w:bookmarkStart w:id="54" w:name="_Toc65521302"/>
      <w:bookmarkStart w:id="55" w:name="_Toc65527548"/>
      <w:bookmarkStart w:id="56" w:name="_Toc65790339"/>
      <w:bookmarkStart w:id="57" w:name="_Toc65790442"/>
      <w:bookmarkStart w:id="58" w:name="_Toc65790636"/>
      <w:bookmarkStart w:id="59" w:name="_Toc65790714"/>
      <w:bookmarkStart w:id="60" w:name="_Toc65790771"/>
      <w:proofErr w:type="spellStart"/>
      <w:r>
        <w:rPr>
          <w:lang w:bidi="pt-PT"/>
        </w:rPr>
        <w:lastRenderedPageBreak/>
        <w:t>Deliverables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proofErr w:type="spellEnd"/>
    </w:p>
    <w:p w14:paraId="2793CE3D" w14:textId="56847E83" w:rsidR="00FD052D" w:rsidRDefault="00FD052D" w:rsidP="00FD052D">
      <w:pPr>
        <w:rPr>
          <w:lang w:bidi="pt-PT"/>
        </w:rPr>
      </w:pPr>
    </w:p>
    <w:p w14:paraId="5B6A4676" w14:textId="6693098F" w:rsidR="00232EC7" w:rsidRDefault="005365E7" w:rsidP="00232EC7">
      <w:pPr>
        <w:pStyle w:val="PargrafodaLista"/>
        <w:rPr>
          <w:lang w:bidi="pt-PT"/>
        </w:rPr>
      </w:pPr>
      <w:r>
        <w:rPr>
          <w:noProof/>
          <w:lang w:bidi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1B594DF" wp14:editId="1F1121C4">
                <wp:simplePos x="0" y="0"/>
                <wp:positionH relativeFrom="margin">
                  <wp:posOffset>1496695</wp:posOffset>
                </wp:positionH>
                <wp:positionV relativeFrom="paragraph">
                  <wp:posOffset>1598930</wp:posOffset>
                </wp:positionV>
                <wp:extent cx="4091940" cy="3657600"/>
                <wp:effectExtent l="0" t="0" r="3810" b="0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1940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85E94" w14:textId="1071EFAE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Especificação dos requisitos e especificações técnicas</w:t>
                            </w:r>
                          </w:p>
                          <w:p w14:paraId="7E0492CA" w14:textId="10805283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5EA1A46" w14:textId="20FEA920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  <w:sz w:val="24"/>
                                <w:szCs w:val="20"/>
                              </w:rPr>
                            </w:pPr>
                          </w:p>
                          <w:p w14:paraId="64AB0538" w14:textId="0FF411F5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3AE879BB" w14:textId="2869798D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Mobile app e Web app</w:t>
                            </w:r>
                          </w:p>
                          <w:p w14:paraId="7168EB6A" w14:textId="611C2F80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11573438" w14:textId="597AFF57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5EA292E2" w14:textId="1DE9BF9F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73D4ED7C" w14:textId="5E846D6B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Modelos UML</w:t>
                            </w:r>
                          </w:p>
                          <w:p w14:paraId="196697A9" w14:textId="0FD4F68E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780355FD" w14:textId="3306B1CA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2DF54FF" w14:textId="6CCC8078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0C8D96F" w14:textId="77777777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  <w:sz w:val="20"/>
                                <w:szCs w:val="16"/>
                              </w:rPr>
                            </w:pPr>
                          </w:p>
                          <w:p w14:paraId="71A8C1EE" w14:textId="6F490EC7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Manual de utilização dos protótipos desenvolvidos</w:t>
                            </w:r>
                          </w:p>
                          <w:p w14:paraId="7C696085" w14:textId="77777777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B68F03C" w14:textId="77777777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161AAF7" w14:textId="77777777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5CB36EC8" w14:textId="6AADDC6D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AEE1F69" w14:textId="0C37C282" w:rsid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522DB404" w14:textId="77777777" w:rsidR="005365E7" w:rsidRPr="005365E7" w:rsidRDefault="005365E7" w:rsidP="005365E7">
                            <w:pPr>
                              <w:rPr>
                                <w:b w:val="0"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94DF" id="_x0000_s1032" type="#_x0000_t202" style="position:absolute;left:0;text-align:left;margin-left:117.85pt;margin-top:125.9pt;width:322.2pt;height:4in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" stroked="f">
                <v:textbox>
                  <w:txbxContent>
                    <w:p w14:paraId="73E85E94" w14:textId="1071EFAE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Especificação dos requisitos e especificações técnicas</w:t>
                      </w:r>
                    </w:p>
                    <w:p w14:paraId="7E0492CA" w14:textId="10805283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25EA1A46" w14:textId="20FEA920" w:rsidR="005365E7" w:rsidRPr="005365E7" w:rsidRDefault="005365E7" w:rsidP="005365E7">
                      <w:pPr>
                        <w:rPr>
                          <w:b w:val="0"/>
                          <w:bCs/>
                          <w:sz w:val="24"/>
                          <w:szCs w:val="20"/>
                        </w:rPr>
                      </w:pPr>
                    </w:p>
                    <w:p w14:paraId="64AB0538" w14:textId="0FF411F5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3AE879BB" w14:textId="2869798D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Mobile app e Web app</w:t>
                      </w:r>
                    </w:p>
                    <w:p w14:paraId="7168EB6A" w14:textId="611C2F80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11573438" w14:textId="597AFF57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5EA292E2" w14:textId="1DE9BF9F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73D4ED7C" w14:textId="5E846D6B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Modelos UML</w:t>
                      </w:r>
                    </w:p>
                    <w:p w14:paraId="196697A9" w14:textId="0FD4F68E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780355FD" w14:textId="3306B1CA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22DF54FF" w14:textId="6CCC8078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60C8D96F" w14:textId="77777777" w:rsidR="005365E7" w:rsidRPr="005365E7" w:rsidRDefault="005365E7" w:rsidP="005365E7">
                      <w:pPr>
                        <w:rPr>
                          <w:b w:val="0"/>
                          <w:bCs/>
                          <w:sz w:val="20"/>
                          <w:szCs w:val="16"/>
                        </w:rPr>
                      </w:pPr>
                    </w:p>
                    <w:p w14:paraId="71A8C1EE" w14:textId="6F490EC7" w:rsidR="005365E7" w:rsidRP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Manual de utilização dos protótipos desenvolvidos</w:t>
                      </w:r>
                    </w:p>
                    <w:p w14:paraId="7C696085" w14:textId="77777777" w:rsidR="005365E7" w:rsidRP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2B68F03C" w14:textId="77777777" w:rsidR="005365E7" w:rsidRP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2161AAF7" w14:textId="77777777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5CB36EC8" w14:textId="6AADDC6D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2AEE1F69" w14:textId="0C37C282" w:rsid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  <w:p w14:paraId="522DB404" w14:textId="77777777" w:rsidR="005365E7" w:rsidRPr="005365E7" w:rsidRDefault="005365E7" w:rsidP="005365E7">
                      <w:pPr>
                        <w:rPr>
                          <w:b w:val="0"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7E2B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546724" wp14:editId="31E2A298">
                <wp:simplePos x="0" y="0"/>
                <wp:positionH relativeFrom="margin">
                  <wp:align>right</wp:align>
                </wp:positionH>
                <wp:positionV relativeFrom="paragraph">
                  <wp:posOffset>217805</wp:posOffset>
                </wp:positionV>
                <wp:extent cx="6372860" cy="7176135"/>
                <wp:effectExtent l="0" t="0" r="8890" b="571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860" cy="717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4E388" w14:textId="77777777" w:rsidR="005E48DC" w:rsidRPr="005E48DC" w:rsidRDefault="005E48DC" w:rsidP="00DC7E2B">
                            <w:pPr>
                              <w:spacing w:line="360" w:lineRule="auto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5E48DC">
                              <w:rPr>
                                <w:b w:val="0"/>
                                <w:bCs/>
                              </w:rPr>
                              <w:t>O cliente pretende que lhe sejam entregues no final do projeto:</w:t>
                            </w:r>
                          </w:p>
                          <w:p w14:paraId="60C9AF3F" w14:textId="77777777" w:rsidR="005E48DC" w:rsidRPr="005E206B" w:rsidRDefault="005E48DC" w:rsidP="00DC7E2B">
                            <w:pPr>
                              <w:spacing w:line="360" w:lineRule="auto"/>
                              <w:jc w:val="both"/>
                              <w:rPr>
                                <w:sz w:val="32"/>
                                <w:szCs w:val="24"/>
                              </w:rPr>
                            </w:pPr>
                          </w:p>
                          <w:p w14:paraId="6EE838EF" w14:textId="77777777" w:rsidR="005365E7" w:rsidRDefault="005365E7" w:rsidP="00DC7E2B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61FDE4AE" w14:textId="0A9AC79B" w:rsidR="005E48DC" w:rsidRDefault="005E48DC" w:rsidP="00DC7E2B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68B93" wp14:editId="39A85A3E">
                                  <wp:extent cx="1266932" cy="4305061"/>
                                  <wp:effectExtent l="0" t="0" r="0" b="635"/>
                                  <wp:docPr id="17" name="Imagem 17" descr="Uma imagem com text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m 17" descr="Uma imagem com texto&#10;&#10;Descrição gerada automaticamente"/>
                                          <pic:cNvPicPr/>
                                        </pic:nvPicPr>
                                        <pic:blipFill rotWithShape="1"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25" t="9016" r="76261" b="272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021" cy="43087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46724" id="_x0000_s1033" type="#_x0000_t202" style="position:absolute;left:0;text-align:left;margin-left:450.6pt;margin-top:17.15pt;width:501.8pt;height:565.05pt;z-index:25180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" stroked="f">
                <v:textbox>
                  <w:txbxContent>
                    <w:p w14:paraId="2FF4E388" w14:textId="77777777" w:rsidR="005E48DC" w:rsidRPr="005E48DC" w:rsidRDefault="005E48DC" w:rsidP="00DC7E2B">
                      <w:pPr>
                        <w:spacing w:line="360" w:lineRule="auto"/>
                        <w:jc w:val="both"/>
                        <w:rPr>
                          <w:b w:val="0"/>
                          <w:bCs/>
                        </w:rPr>
                      </w:pPr>
                      <w:r w:rsidRPr="005E48DC">
                        <w:rPr>
                          <w:b w:val="0"/>
                          <w:bCs/>
                        </w:rPr>
                        <w:t>O cliente pretende que lhe sejam entregues no final do projeto:</w:t>
                      </w:r>
                    </w:p>
                    <w:p w14:paraId="60C9AF3F" w14:textId="77777777" w:rsidR="005E48DC" w:rsidRPr="005E206B" w:rsidRDefault="005E48DC" w:rsidP="00DC7E2B">
                      <w:pPr>
                        <w:spacing w:line="360" w:lineRule="auto"/>
                        <w:jc w:val="both"/>
                        <w:rPr>
                          <w:sz w:val="32"/>
                          <w:szCs w:val="24"/>
                        </w:rPr>
                      </w:pPr>
                    </w:p>
                    <w:p w14:paraId="6EE838EF" w14:textId="77777777" w:rsidR="005365E7" w:rsidRDefault="005365E7" w:rsidP="00DC7E2B">
                      <w:pPr>
                        <w:jc w:val="both"/>
                        <w:rPr>
                          <w:noProof/>
                        </w:rPr>
                      </w:pPr>
                    </w:p>
                    <w:p w14:paraId="61FDE4AE" w14:textId="0A9AC79B" w:rsidR="005E48DC" w:rsidRDefault="005E48DC" w:rsidP="00DC7E2B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768B93" wp14:editId="39A85A3E">
                            <wp:extent cx="1266932" cy="4305061"/>
                            <wp:effectExtent l="0" t="0" r="0" b="635"/>
                            <wp:docPr id="17" name="Imagem 17" descr="Uma imagem com text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m 17" descr="Uma imagem com texto&#10;&#10;Descrição gerada automaticamente"/>
                                    <pic:cNvPicPr/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25" t="9016" r="76261" b="272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68021" cy="430876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B24B45" w14:textId="3454DB37" w:rsidR="005E206B" w:rsidRPr="00F03E8D" w:rsidRDefault="00F164D9">
      <w:pPr>
        <w:spacing w:after="200"/>
        <w:rPr>
          <w:lang w:bidi="pt-PT"/>
        </w:rPr>
      </w:pPr>
      <w:r>
        <w:rPr>
          <w:lang w:bidi="pt-PT"/>
        </w:rPr>
        <w:br w:type="page"/>
      </w:r>
    </w:p>
    <w:p w14:paraId="5C660276" w14:textId="0EB80A74" w:rsidR="00712A2C" w:rsidRDefault="002150B4" w:rsidP="00316E9A">
      <w:pPr>
        <w:pStyle w:val="Ttulo1"/>
        <w:numPr>
          <w:ilvl w:val="0"/>
          <w:numId w:val="1"/>
        </w:numPr>
        <w:spacing w:line="360" w:lineRule="auto"/>
        <w:rPr>
          <w:lang w:bidi="pt-PT"/>
        </w:rPr>
      </w:pPr>
      <w:bookmarkStart w:id="61" w:name="_Toc65505207"/>
      <w:bookmarkStart w:id="62" w:name="_Toc65505602"/>
      <w:bookmarkStart w:id="63" w:name="_Toc65505655"/>
      <w:bookmarkStart w:id="64" w:name="_Toc65521303"/>
      <w:bookmarkStart w:id="65" w:name="_Toc65527549"/>
      <w:bookmarkStart w:id="66" w:name="_Toc65790340"/>
      <w:bookmarkStart w:id="67" w:name="_Toc65790443"/>
      <w:bookmarkStart w:id="68" w:name="_Toc65790637"/>
      <w:bookmarkStart w:id="69" w:name="_Toc65790715"/>
      <w:bookmarkStart w:id="70" w:name="_Toc65790772"/>
      <w:r>
        <w:rPr>
          <w:lang w:bidi="pt-PT"/>
        </w:rPr>
        <w:lastRenderedPageBreak/>
        <w:t>Requisitos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56CD2DC1" w14:textId="0A01FDD9" w:rsidR="00712A2C" w:rsidRPr="005E48DC" w:rsidRDefault="00712A2C" w:rsidP="00316E9A">
      <w:pPr>
        <w:spacing w:after="200" w:line="360" w:lineRule="auto"/>
        <w:jc w:val="both"/>
        <w:rPr>
          <w:b w:val="0"/>
          <w:bCs/>
          <w:lang w:bidi="pt-PT"/>
        </w:rPr>
      </w:pPr>
      <w:r w:rsidRPr="005E48DC">
        <w:rPr>
          <w:b w:val="0"/>
          <w:bCs/>
          <w:lang w:bidi="pt-PT"/>
        </w:rPr>
        <w:t>Para o sucesso do projeto o cliente descreveu uma s</w:t>
      </w:r>
      <w:r w:rsidR="009F4FE3" w:rsidRPr="005E48DC">
        <w:rPr>
          <w:b w:val="0"/>
          <w:bCs/>
          <w:lang w:bidi="pt-PT"/>
        </w:rPr>
        <w:t>é</w:t>
      </w:r>
      <w:r w:rsidRPr="005E48DC">
        <w:rPr>
          <w:b w:val="0"/>
          <w:bCs/>
          <w:lang w:bidi="pt-PT"/>
        </w:rPr>
        <w:t xml:space="preserve">rie de requisitos funcionais, assim como alguns requisitos não funcionais, que devem ser cumpridos na </w:t>
      </w:r>
      <w:r w:rsidR="009F4FE3" w:rsidRPr="005E48DC">
        <w:rPr>
          <w:b w:val="0"/>
          <w:bCs/>
          <w:lang w:bidi="pt-PT"/>
        </w:rPr>
        <w:t>í</w:t>
      </w:r>
      <w:r w:rsidRPr="005E48DC">
        <w:rPr>
          <w:b w:val="0"/>
          <w:bCs/>
          <w:lang w:bidi="pt-PT"/>
        </w:rPr>
        <w:t xml:space="preserve">ntegra para alcançar a excelência do projeto. </w:t>
      </w:r>
    </w:p>
    <w:p w14:paraId="1748D6F9" w14:textId="5DA55A50" w:rsidR="00F164D9" w:rsidRDefault="005365E7" w:rsidP="00296401">
      <w:pPr>
        <w:spacing w:after="200"/>
        <w:jc w:val="both"/>
        <w:rPr>
          <w:lang w:bidi="pt-PT"/>
        </w:rPr>
      </w:pPr>
      <w:r>
        <w:rPr>
          <w:noProof/>
          <w:lang w:bidi="pt-PT"/>
        </w:rPr>
        <w:drawing>
          <wp:anchor distT="0" distB="0" distL="114300" distR="114300" simplePos="0" relativeHeight="251823104" behindDoc="0" locked="0" layoutInCell="1" allowOverlap="1" wp14:anchorId="2AFC35DB" wp14:editId="14D50047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2396490" cy="1338580"/>
            <wp:effectExtent l="0" t="0" r="381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4" r="5174" b="56039"/>
                    <a:stretch/>
                  </pic:blipFill>
                  <pic:spPr bwMode="auto">
                    <a:xfrm>
                      <a:off x="0" y="0"/>
                      <a:ext cx="2396490" cy="133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0A5E0A8" wp14:editId="6F39C9D7">
                <wp:simplePos x="0" y="0"/>
                <wp:positionH relativeFrom="margin">
                  <wp:posOffset>2470150</wp:posOffset>
                </wp:positionH>
                <wp:positionV relativeFrom="paragraph">
                  <wp:posOffset>175914</wp:posOffset>
                </wp:positionV>
                <wp:extent cx="3358320" cy="1404620"/>
                <wp:effectExtent l="0" t="0" r="0" b="25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A7A2A" w14:textId="7F7F2A1D" w:rsid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Facilidade de uso da aplicação</w:t>
                            </w:r>
                          </w:p>
                          <w:p w14:paraId="0BEDBB69" w14:textId="2787476E" w:rsid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Escalabilidade</w:t>
                            </w:r>
                          </w:p>
                          <w:p w14:paraId="2A8EE35B" w14:textId="50402A86" w:rsid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Fiabilidade</w:t>
                            </w:r>
                          </w:p>
                          <w:p w14:paraId="48AC32EB" w14:textId="701F3999" w:rsid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Clareza</w:t>
                            </w:r>
                          </w:p>
                          <w:p w14:paraId="78F18CD4" w14:textId="2DEB7A3B" w:rsid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Segurança</w:t>
                            </w:r>
                          </w:p>
                          <w:p w14:paraId="3DBCE201" w14:textId="602CF8BA" w:rsidR="005E48DC" w:rsidRPr="005E48DC" w:rsidRDefault="005E48DC" w:rsidP="005365E7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Eficiência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A5E0A8" id="_x0000_s1034" type="#_x0000_t202" style="position:absolute;left:0;text-align:left;margin-left:194.5pt;margin-top:13.85pt;width:264.45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" stroked="f">
                <v:textbox style="mso-fit-shape-to-text:t">
                  <w:txbxContent>
                    <w:p w14:paraId="6CEA7A2A" w14:textId="7F7F2A1D" w:rsid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Facilidade de uso da aplicação</w:t>
                      </w:r>
                    </w:p>
                    <w:p w14:paraId="0BEDBB69" w14:textId="2787476E" w:rsid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Escalabilidade</w:t>
                      </w:r>
                    </w:p>
                    <w:p w14:paraId="2A8EE35B" w14:textId="50402A86" w:rsid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Fiabilidade</w:t>
                      </w:r>
                    </w:p>
                    <w:p w14:paraId="48AC32EB" w14:textId="701F3999" w:rsid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Clareza</w:t>
                      </w:r>
                    </w:p>
                    <w:p w14:paraId="78F18CD4" w14:textId="2DEB7A3B" w:rsid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Segurança</w:t>
                      </w:r>
                    </w:p>
                    <w:p w14:paraId="3DBCE201" w14:textId="602CF8BA" w:rsidR="005E48DC" w:rsidRPr="005E48DC" w:rsidRDefault="005E48DC" w:rsidP="005365E7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Eficiência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ADFC46" w14:textId="730E8463" w:rsidR="005E48DC" w:rsidRDefault="005E48DC" w:rsidP="00296401">
      <w:pPr>
        <w:spacing w:after="200"/>
        <w:jc w:val="both"/>
        <w:rPr>
          <w:lang w:bidi="pt-PT"/>
        </w:rPr>
      </w:pPr>
    </w:p>
    <w:p w14:paraId="399311B7" w14:textId="7C96FDFA" w:rsidR="005E48DC" w:rsidRDefault="005E48DC" w:rsidP="00296401">
      <w:pPr>
        <w:spacing w:after="200"/>
        <w:jc w:val="both"/>
        <w:rPr>
          <w:lang w:bidi="pt-PT"/>
        </w:rPr>
      </w:pPr>
    </w:p>
    <w:p w14:paraId="682BB3E3" w14:textId="106BCC68" w:rsidR="005E48DC" w:rsidRDefault="005E48DC" w:rsidP="00296401">
      <w:pPr>
        <w:spacing w:after="200"/>
        <w:jc w:val="both"/>
        <w:rPr>
          <w:lang w:bidi="pt-PT"/>
        </w:rPr>
      </w:pPr>
    </w:p>
    <w:p w14:paraId="7C471F27" w14:textId="4BE7D119" w:rsidR="005E48DC" w:rsidRDefault="005E48DC" w:rsidP="00296401">
      <w:pPr>
        <w:spacing w:after="200"/>
        <w:jc w:val="both"/>
        <w:rPr>
          <w:lang w:bidi="pt-PT"/>
        </w:rPr>
      </w:pPr>
    </w:p>
    <w:p w14:paraId="0A00DB25" w14:textId="4EC6F0B8" w:rsidR="005E48DC" w:rsidRDefault="005E48DC" w:rsidP="00296401">
      <w:pPr>
        <w:spacing w:after="200"/>
        <w:jc w:val="both"/>
        <w:rPr>
          <w:lang w:bidi="pt-PT"/>
        </w:rPr>
      </w:pPr>
    </w:p>
    <w:p w14:paraId="588C5865" w14:textId="71BCD6D0" w:rsidR="005E48DC" w:rsidRDefault="00E428E9" w:rsidP="00296401">
      <w:pPr>
        <w:spacing w:after="200"/>
        <w:jc w:val="both"/>
        <w:rPr>
          <w:lang w:bidi="pt-PT"/>
        </w:rPr>
      </w:pPr>
      <w:r>
        <w:rPr>
          <w:noProof/>
          <w:lang w:bidi="pt-PT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A0027CB" wp14:editId="6B7E5003">
                <wp:simplePos x="0" y="0"/>
                <wp:positionH relativeFrom="margin">
                  <wp:align>right</wp:align>
                </wp:positionH>
                <wp:positionV relativeFrom="paragraph">
                  <wp:posOffset>133457</wp:posOffset>
                </wp:positionV>
                <wp:extent cx="4263666" cy="1404620"/>
                <wp:effectExtent l="0" t="0" r="3810" b="4445"/>
                <wp:wrapNone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8C7FF" w14:textId="7B8FA5FB" w:rsidR="00E428E9" w:rsidRDefault="00E428E9" w:rsidP="00E428E9">
                            <w:pPr>
                              <w:jc w:val="center"/>
                            </w:pPr>
                            <w:r>
                              <w:t>Web App – profissionais</w:t>
                            </w:r>
                          </w:p>
                          <w:p w14:paraId="50DF7CED" w14:textId="77777777" w:rsidR="005365E7" w:rsidRDefault="005365E7" w:rsidP="00E428E9">
                            <w:pPr>
                              <w:jc w:val="center"/>
                            </w:pPr>
                          </w:p>
                          <w:p w14:paraId="6756F743" w14:textId="489051A5" w:rsidR="00E428E9" w:rsidRPr="00E428E9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Permitir aos profissionais consultar os materiais produzidos pelas crianças e trabalhar esses dados no sentido da melhoria dos espaços a intervir.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0027CB" id="_x0000_s1035" type="#_x0000_t202" style="position:absolute;left:0;text-align:left;margin-left:284.5pt;margin-top:10.5pt;width:335.7pt;height:110.6pt;z-index:-2514882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" stroked="f">
                <v:textbox style="mso-fit-shape-to-text:t">
                  <w:txbxContent>
                    <w:p w14:paraId="0368C7FF" w14:textId="7B8FA5FB" w:rsidR="00E428E9" w:rsidRDefault="00E428E9" w:rsidP="00E428E9">
                      <w:pPr>
                        <w:jc w:val="center"/>
                      </w:pPr>
                      <w:r>
                        <w:t>Web App – profissionais</w:t>
                      </w:r>
                    </w:p>
                    <w:p w14:paraId="50DF7CED" w14:textId="77777777" w:rsidR="005365E7" w:rsidRDefault="005365E7" w:rsidP="00E428E9">
                      <w:pPr>
                        <w:jc w:val="center"/>
                      </w:pPr>
                    </w:p>
                    <w:p w14:paraId="6756F743" w14:textId="489051A5" w:rsidR="00E428E9" w:rsidRPr="00E428E9" w:rsidRDefault="00E428E9" w:rsidP="005365E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Permitir aos profissionais consultar os materiais produzidos pelas crianças e trabalhar esses dados no sentido da melhoria dos espaços a intervir.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433FEA" w14:textId="7489DC5A" w:rsidR="005E48DC" w:rsidRDefault="005365E7" w:rsidP="00296401">
      <w:pPr>
        <w:spacing w:after="200"/>
        <w:jc w:val="both"/>
        <w:rPr>
          <w:lang w:bidi="pt-PT"/>
        </w:rPr>
      </w:pPr>
      <w:r>
        <w:rPr>
          <w:noProof/>
          <w:lang w:bidi="pt-PT"/>
        </w:rPr>
        <w:drawing>
          <wp:anchor distT="0" distB="0" distL="114300" distR="114300" simplePos="0" relativeHeight="251824128" behindDoc="0" locked="0" layoutInCell="1" allowOverlap="1" wp14:anchorId="0EF1E82A" wp14:editId="7773D940">
            <wp:simplePos x="0" y="0"/>
            <wp:positionH relativeFrom="column">
              <wp:posOffset>250542</wp:posOffset>
            </wp:positionH>
            <wp:positionV relativeFrom="paragraph">
              <wp:posOffset>165125</wp:posOffset>
            </wp:positionV>
            <wp:extent cx="1971675" cy="1602105"/>
            <wp:effectExtent l="0" t="0" r="9525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26"/>
                    <a:stretch/>
                  </pic:blipFill>
                  <pic:spPr bwMode="auto">
                    <a:xfrm>
                      <a:off x="0" y="0"/>
                      <a:ext cx="1971675" cy="160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DBDE5" w14:textId="7CB02BEA" w:rsidR="005E48DC" w:rsidRDefault="005E48DC" w:rsidP="00296401">
      <w:pPr>
        <w:spacing w:after="200"/>
        <w:jc w:val="both"/>
        <w:rPr>
          <w:lang w:bidi="pt-PT"/>
        </w:rPr>
      </w:pPr>
    </w:p>
    <w:p w14:paraId="0054ABD5" w14:textId="2AEAEBE8" w:rsidR="005E48DC" w:rsidRDefault="005E48DC" w:rsidP="00296401">
      <w:pPr>
        <w:spacing w:after="200"/>
        <w:jc w:val="both"/>
        <w:rPr>
          <w:lang w:bidi="pt-PT"/>
        </w:rPr>
      </w:pPr>
    </w:p>
    <w:p w14:paraId="083AF2E1" w14:textId="3B8DCC91" w:rsidR="005E48DC" w:rsidRPr="00296401" w:rsidRDefault="005B601E" w:rsidP="00296401">
      <w:pPr>
        <w:spacing w:after="200"/>
        <w:jc w:val="both"/>
        <w:rPr>
          <w:lang w:bidi="pt-PT"/>
        </w:rPr>
      </w:pPr>
      <w:r>
        <w:rPr>
          <w:noProof/>
          <w:lang w:bidi="pt-PT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5A521EDD" wp14:editId="7AFF2341">
                <wp:simplePos x="0" y="0"/>
                <wp:positionH relativeFrom="margin">
                  <wp:align>right</wp:align>
                </wp:positionH>
                <wp:positionV relativeFrom="paragraph">
                  <wp:posOffset>529673</wp:posOffset>
                </wp:positionV>
                <wp:extent cx="6526530" cy="1404620"/>
                <wp:effectExtent l="0" t="0" r="7620" b="0"/>
                <wp:wrapSquare wrapText="bothSides"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1FF27" w14:textId="2A9D9CA8" w:rsidR="00E428E9" w:rsidRDefault="00E428E9" w:rsidP="005365E7">
                            <w:pPr>
                              <w:ind w:left="720" w:hanging="360"/>
                              <w:jc w:val="center"/>
                            </w:pPr>
                            <w:r>
                              <w:t xml:space="preserve">Mobile App </w:t>
                            </w:r>
                            <w:r w:rsidR="005365E7">
                              <w:t>–</w:t>
                            </w:r>
                            <w:r>
                              <w:t xml:space="preserve"> crianças</w:t>
                            </w:r>
                          </w:p>
                          <w:p w14:paraId="32170324" w14:textId="77777777" w:rsidR="005365E7" w:rsidRDefault="005365E7" w:rsidP="005365E7">
                            <w:pPr>
                              <w:ind w:left="720" w:hanging="360"/>
                              <w:jc w:val="center"/>
                            </w:pPr>
                          </w:p>
                          <w:p w14:paraId="79F66F58" w14:textId="72443620" w:rsidR="00E428E9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Permitir carregar a cartografia existente do território;</w:t>
                            </w:r>
                          </w:p>
                          <w:p w14:paraId="3DDD6A21" w14:textId="4956F21C" w:rsidR="00E428E9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Permitir às crianças fazer o upload de ficheiros de voz, vídeos e fotos dos espaços;</w:t>
                            </w:r>
                          </w:p>
                          <w:p w14:paraId="1A65AAD2" w14:textId="468559CB" w:rsidR="00E428E9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Permitir georreferenciar, através de GPS, todo o material introduzido e produzido pelas crianças;</w:t>
                            </w:r>
                          </w:p>
                          <w:p w14:paraId="04D2A4B4" w14:textId="1FD8A8C8" w:rsidR="00E428E9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 xml:space="preserve">Permitir à criança identificar, no mapa, os espaços que mais gosta e o </w:t>
                            </w:r>
                            <w:proofErr w:type="spellStart"/>
                            <w:r>
                              <w:rPr>
                                <w:b w:val="0"/>
                                <w:bCs/>
                              </w:rPr>
                              <w:t>tracking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</w:rPr>
                              <w:t xml:space="preserve"> de percursos;</w:t>
                            </w:r>
                          </w:p>
                          <w:p w14:paraId="55CFC434" w14:textId="63F6DDE5" w:rsidR="00E428E9" w:rsidRPr="005E48DC" w:rsidRDefault="00E428E9" w:rsidP="005365E7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b w:val="0"/>
                                <w:bCs/>
                              </w:rPr>
                              <w:t>Permitir às crianças construir um banco de recursos a partir de desenhos, fotografias e vídeos (guardar introdução pelas crianças).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521EDD" id="_x0000_s1036" type="#_x0000_t202" style="position:absolute;left:0;text-align:left;margin-left:462.7pt;margin-top:41.7pt;width:513.9pt;height:110.6pt;z-index:251826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" stroked="f">
                <v:textbox style="mso-fit-shape-to-text:t">
                  <w:txbxContent>
                    <w:p w14:paraId="4FA1FF27" w14:textId="2A9D9CA8" w:rsidR="00E428E9" w:rsidRDefault="00E428E9" w:rsidP="005365E7">
                      <w:pPr>
                        <w:ind w:left="720" w:hanging="360"/>
                        <w:jc w:val="center"/>
                      </w:pPr>
                      <w:r>
                        <w:t xml:space="preserve">Mobile App </w:t>
                      </w:r>
                      <w:r w:rsidR="005365E7">
                        <w:t>–</w:t>
                      </w:r>
                      <w:r>
                        <w:t xml:space="preserve"> crianças</w:t>
                      </w:r>
                    </w:p>
                    <w:p w14:paraId="32170324" w14:textId="77777777" w:rsidR="005365E7" w:rsidRDefault="005365E7" w:rsidP="005365E7">
                      <w:pPr>
                        <w:ind w:left="720" w:hanging="360"/>
                        <w:jc w:val="center"/>
                      </w:pPr>
                    </w:p>
                    <w:p w14:paraId="79F66F58" w14:textId="72443620" w:rsidR="00E428E9" w:rsidRDefault="00E428E9" w:rsidP="005365E7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Permitir carregar a cartografia existente do território;</w:t>
                      </w:r>
                    </w:p>
                    <w:p w14:paraId="3DDD6A21" w14:textId="4956F21C" w:rsidR="00E428E9" w:rsidRDefault="00E428E9" w:rsidP="005365E7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Permitir às crianças fazer o upload de ficheiros de voz, vídeos e fotos dos espaços;</w:t>
                      </w:r>
                    </w:p>
                    <w:p w14:paraId="1A65AAD2" w14:textId="468559CB" w:rsidR="00E428E9" w:rsidRDefault="00E428E9" w:rsidP="005365E7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Permitir georreferenciar, através de GPS, todo o material introduzido e produzido pelas crianças;</w:t>
                      </w:r>
                    </w:p>
                    <w:p w14:paraId="04D2A4B4" w14:textId="1FD8A8C8" w:rsidR="00E428E9" w:rsidRDefault="00E428E9" w:rsidP="005365E7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 xml:space="preserve">Permitir à criança identificar, no mapa, os espaços que mais gosta e o </w:t>
                      </w:r>
                      <w:proofErr w:type="spellStart"/>
                      <w:r>
                        <w:rPr>
                          <w:b w:val="0"/>
                          <w:bCs/>
                        </w:rPr>
                        <w:t>tracking</w:t>
                      </w:r>
                      <w:proofErr w:type="spellEnd"/>
                      <w:r>
                        <w:rPr>
                          <w:b w:val="0"/>
                          <w:bCs/>
                        </w:rPr>
                        <w:t xml:space="preserve"> de percursos;</w:t>
                      </w:r>
                    </w:p>
                    <w:p w14:paraId="55CFC434" w14:textId="63F6DDE5" w:rsidR="00E428E9" w:rsidRPr="005E48DC" w:rsidRDefault="00E428E9" w:rsidP="005365E7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>
                        <w:rPr>
                          <w:b w:val="0"/>
                          <w:bCs/>
                        </w:rPr>
                        <w:t>Permitir às crianças construir um banco de recursos a partir de desenhos, fotografias e vídeos (guardar introdução pelas crianças).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8B450B" w14:textId="4119EFA8" w:rsidR="002150B4" w:rsidRDefault="002150B4" w:rsidP="002150B4">
      <w:pPr>
        <w:pStyle w:val="Ttulo1"/>
        <w:numPr>
          <w:ilvl w:val="0"/>
          <w:numId w:val="1"/>
        </w:numPr>
        <w:rPr>
          <w:lang w:bidi="pt-PT"/>
        </w:rPr>
      </w:pPr>
      <w:bookmarkStart w:id="71" w:name="_Toc65505208"/>
      <w:bookmarkStart w:id="72" w:name="_Toc65505603"/>
      <w:bookmarkStart w:id="73" w:name="_Toc65505656"/>
      <w:bookmarkStart w:id="74" w:name="_Toc65521304"/>
      <w:bookmarkStart w:id="75" w:name="_Toc65527550"/>
      <w:bookmarkStart w:id="76" w:name="_Toc65790341"/>
      <w:bookmarkStart w:id="77" w:name="_Toc65790444"/>
      <w:bookmarkStart w:id="78" w:name="_Toc65790638"/>
      <w:bookmarkStart w:id="79" w:name="_Toc65790716"/>
      <w:bookmarkStart w:id="80" w:name="_Toc65790773"/>
      <w:r>
        <w:rPr>
          <w:lang w:bidi="pt-PT"/>
        </w:rPr>
        <w:lastRenderedPageBreak/>
        <w:t>Requisitos</w:t>
      </w:r>
      <w:bookmarkEnd w:id="71"/>
      <w:bookmarkEnd w:id="72"/>
      <w:bookmarkEnd w:id="73"/>
      <w:bookmarkEnd w:id="74"/>
      <w:bookmarkEnd w:id="75"/>
      <w:r w:rsidR="007F4F18">
        <w:rPr>
          <w:lang w:bidi="pt-PT"/>
        </w:rPr>
        <w:t xml:space="preserve"> x </w:t>
      </w:r>
      <w:proofErr w:type="spellStart"/>
      <w:r w:rsidR="007F4F18">
        <w:rPr>
          <w:lang w:bidi="pt-PT"/>
        </w:rPr>
        <w:t>Deliv</w:t>
      </w:r>
      <w:r w:rsidR="0071067E">
        <w:rPr>
          <w:lang w:bidi="pt-PT"/>
        </w:rPr>
        <w:t>e</w:t>
      </w:r>
      <w:r w:rsidR="007F4F18">
        <w:rPr>
          <w:lang w:bidi="pt-PT"/>
        </w:rPr>
        <w:t>rables</w:t>
      </w:r>
      <w:bookmarkEnd w:id="76"/>
      <w:bookmarkEnd w:id="77"/>
      <w:bookmarkEnd w:id="78"/>
      <w:bookmarkEnd w:id="79"/>
      <w:bookmarkEnd w:id="80"/>
      <w:proofErr w:type="spellEnd"/>
      <w:r w:rsidR="007F4F18">
        <w:rPr>
          <w:lang w:bidi="pt-PT"/>
        </w:rPr>
        <w:t xml:space="preserve"> </w:t>
      </w:r>
    </w:p>
    <w:tbl>
      <w:tblPr>
        <w:tblStyle w:val="TabelacomGrelhaClara"/>
        <w:tblpPr w:leftFromText="141" w:rightFromText="141" w:vertAnchor="text" w:horzAnchor="margin" w:tblpXSpec="center" w:tblpY="773"/>
        <w:tblW w:w="10767" w:type="dxa"/>
        <w:tblLook w:val="04A0" w:firstRow="1" w:lastRow="0" w:firstColumn="1" w:lastColumn="0" w:noHBand="0" w:noVBand="1"/>
      </w:tblPr>
      <w:tblGrid>
        <w:gridCol w:w="1322"/>
        <w:gridCol w:w="2189"/>
        <w:gridCol w:w="3009"/>
        <w:gridCol w:w="1582"/>
        <w:gridCol w:w="1353"/>
        <w:gridCol w:w="1312"/>
      </w:tblGrid>
      <w:tr w:rsidR="00AD16D5" w:rsidRPr="007F4F18" w14:paraId="0A767ABA" w14:textId="77777777" w:rsidTr="00AD16D5">
        <w:trPr>
          <w:trHeight w:val="1790"/>
        </w:trPr>
        <w:tc>
          <w:tcPr>
            <w:tcW w:w="3511" w:type="dxa"/>
            <w:gridSpan w:val="2"/>
            <w:shd w:val="clear" w:color="auto" w:fill="DCF2F6" w:themeFill="accent3" w:themeFillTint="33"/>
          </w:tcPr>
          <w:p w14:paraId="01BDC35E" w14:textId="77777777" w:rsidR="00AD16D5" w:rsidRDefault="00AD16D5" w:rsidP="00AD16D5">
            <w:pPr>
              <w:jc w:val="center"/>
              <w:rPr>
                <w:color w:val="51C2D5" w:themeColor="accent3"/>
                <w:sz w:val="26"/>
                <w:szCs w:val="26"/>
                <w:lang w:bidi="pt-PT"/>
              </w:rPr>
            </w:pPr>
            <w:bookmarkStart w:id="81" w:name="_Toc65790342"/>
          </w:p>
          <w:p w14:paraId="67FCA6D7" w14:textId="77777777" w:rsidR="00AD16D5" w:rsidRDefault="00AD16D5" w:rsidP="00AD16D5">
            <w:pPr>
              <w:jc w:val="center"/>
              <w:rPr>
                <w:color w:val="51C2D5" w:themeColor="accent3"/>
                <w:sz w:val="26"/>
                <w:szCs w:val="26"/>
                <w:lang w:bidi="pt-PT"/>
              </w:rPr>
            </w:pPr>
          </w:p>
          <w:p w14:paraId="62998110" w14:textId="77777777" w:rsidR="00AD16D5" w:rsidRPr="009B3982" w:rsidRDefault="00AD16D5" w:rsidP="00AD16D5">
            <w:pPr>
              <w:jc w:val="center"/>
              <w:rPr>
                <w:color w:val="51C2D5" w:themeColor="accent3"/>
                <w:sz w:val="26"/>
                <w:szCs w:val="26"/>
                <w:lang w:bidi="pt-PT"/>
              </w:rPr>
            </w:pPr>
            <w:r w:rsidRPr="009B3982">
              <w:rPr>
                <w:color w:val="51C2D5" w:themeColor="accent3"/>
                <w:sz w:val="26"/>
                <w:szCs w:val="26"/>
                <w:lang w:bidi="pt-PT"/>
              </w:rPr>
              <w:t xml:space="preserve">Requisitos / </w:t>
            </w:r>
            <w:proofErr w:type="spellStart"/>
            <w:r w:rsidRPr="009B3982">
              <w:rPr>
                <w:color w:val="51C2D5" w:themeColor="accent3"/>
                <w:sz w:val="26"/>
                <w:szCs w:val="26"/>
                <w:lang w:bidi="pt-PT"/>
              </w:rPr>
              <w:t>Deliverables</w:t>
            </w:r>
            <w:bookmarkEnd w:id="81"/>
            <w:proofErr w:type="spellEnd"/>
          </w:p>
        </w:tc>
        <w:tc>
          <w:tcPr>
            <w:tcW w:w="3009" w:type="dxa"/>
            <w:shd w:val="clear" w:color="auto" w:fill="DCF2F6" w:themeFill="accent3" w:themeFillTint="33"/>
          </w:tcPr>
          <w:p w14:paraId="35F9366E" w14:textId="77777777" w:rsidR="00AD16D5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  <w:p w14:paraId="34A9D7DA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Especificação dos requisitos e Especificações técnicas</w:t>
            </w:r>
          </w:p>
        </w:tc>
        <w:tc>
          <w:tcPr>
            <w:tcW w:w="1582" w:type="dxa"/>
            <w:shd w:val="clear" w:color="auto" w:fill="DCF2F6" w:themeFill="accent3" w:themeFillTint="33"/>
          </w:tcPr>
          <w:p w14:paraId="72CAA161" w14:textId="77777777" w:rsidR="00AD16D5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2" w:name="_Toc65790343"/>
          </w:p>
          <w:p w14:paraId="629E089D" w14:textId="77777777" w:rsidR="00AD16D5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  <w:p w14:paraId="63BD4AF8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Modelação</w:t>
            </w:r>
            <w:bookmarkEnd w:id="82"/>
          </w:p>
          <w:p w14:paraId="6FF2076C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3" w:name="_Toc65790344"/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UML</w:t>
            </w:r>
            <w:bookmarkEnd w:id="83"/>
          </w:p>
        </w:tc>
        <w:tc>
          <w:tcPr>
            <w:tcW w:w="1353" w:type="dxa"/>
            <w:shd w:val="clear" w:color="auto" w:fill="DCF2F6" w:themeFill="accent3" w:themeFillTint="33"/>
          </w:tcPr>
          <w:p w14:paraId="3313B9B0" w14:textId="77777777" w:rsidR="00AD16D5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4" w:name="_Toc65790345"/>
          </w:p>
          <w:p w14:paraId="16C76DBB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Mobile app e Web app</w:t>
            </w:r>
            <w:bookmarkEnd w:id="84"/>
          </w:p>
        </w:tc>
        <w:tc>
          <w:tcPr>
            <w:tcW w:w="1312" w:type="dxa"/>
            <w:shd w:val="clear" w:color="auto" w:fill="DCF2F6" w:themeFill="accent3" w:themeFillTint="33"/>
          </w:tcPr>
          <w:p w14:paraId="7BC95BC6" w14:textId="77777777" w:rsidR="00AD16D5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5" w:name="_Toc65790346"/>
          </w:p>
          <w:p w14:paraId="76D2A7A6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Manual de Utilização</w:t>
            </w:r>
            <w:bookmarkEnd w:id="85"/>
          </w:p>
        </w:tc>
      </w:tr>
      <w:tr w:rsidR="00AD16D5" w:rsidRPr="007F4F18" w14:paraId="3F5C9AF7" w14:textId="77777777" w:rsidTr="00AD16D5">
        <w:trPr>
          <w:trHeight w:val="368"/>
        </w:trPr>
        <w:tc>
          <w:tcPr>
            <w:tcW w:w="1322" w:type="dxa"/>
            <w:vMerge w:val="restart"/>
            <w:shd w:val="clear" w:color="auto" w:fill="DCF2F6" w:themeFill="accent3" w:themeFillTint="33"/>
            <w:textDirection w:val="btLr"/>
          </w:tcPr>
          <w:p w14:paraId="7E4EE8F0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6" w:name="_Toc65790347"/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Requisitos</w:t>
            </w:r>
            <w:bookmarkEnd w:id="86"/>
          </w:p>
          <w:p w14:paraId="344B484F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87" w:name="_Toc65790348"/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Funcionais</w:t>
            </w:r>
            <w:bookmarkEnd w:id="87"/>
          </w:p>
        </w:tc>
        <w:tc>
          <w:tcPr>
            <w:tcW w:w="2189" w:type="dxa"/>
          </w:tcPr>
          <w:p w14:paraId="4721C1C3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Facilidade de uso</w:t>
            </w:r>
          </w:p>
        </w:tc>
        <w:tc>
          <w:tcPr>
            <w:tcW w:w="3009" w:type="dxa"/>
          </w:tcPr>
          <w:p w14:paraId="75131F1E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799DB476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353" w:type="dxa"/>
          </w:tcPr>
          <w:p w14:paraId="322108BB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88" w:name="_Toc65790349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88"/>
          </w:p>
        </w:tc>
        <w:tc>
          <w:tcPr>
            <w:tcW w:w="1312" w:type="dxa"/>
          </w:tcPr>
          <w:p w14:paraId="3858BD22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89" w:name="_Toc65790350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89"/>
          </w:p>
        </w:tc>
      </w:tr>
      <w:tr w:rsidR="00AD16D5" w:rsidRPr="007F4F18" w14:paraId="30BE00A8" w14:textId="77777777" w:rsidTr="00AD16D5">
        <w:trPr>
          <w:trHeight w:val="787"/>
        </w:trPr>
        <w:tc>
          <w:tcPr>
            <w:tcW w:w="1322" w:type="dxa"/>
            <w:vMerge/>
            <w:shd w:val="clear" w:color="auto" w:fill="DCF2F6" w:themeFill="accent3" w:themeFillTint="33"/>
            <w:textDirection w:val="btLr"/>
          </w:tcPr>
          <w:p w14:paraId="5EB1D8DC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67D955AC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Escalabilidade</w:t>
            </w:r>
          </w:p>
        </w:tc>
        <w:tc>
          <w:tcPr>
            <w:tcW w:w="3009" w:type="dxa"/>
          </w:tcPr>
          <w:p w14:paraId="17B89AF4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201D3299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353" w:type="dxa"/>
          </w:tcPr>
          <w:p w14:paraId="1B2AD4A7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0" w:name="_Toc65790351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0"/>
          </w:p>
        </w:tc>
        <w:tc>
          <w:tcPr>
            <w:tcW w:w="1312" w:type="dxa"/>
          </w:tcPr>
          <w:p w14:paraId="552CBF9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12A609BF" w14:textId="77777777" w:rsidTr="00AD16D5">
        <w:trPr>
          <w:trHeight w:val="775"/>
        </w:trPr>
        <w:tc>
          <w:tcPr>
            <w:tcW w:w="1322" w:type="dxa"/>
            <w:vMerge/>
            <w:shd w:val="clear" w:color="auto" w:fill="DCF2F6" w:themeFill="accent3" w:themeFillTint="33"/>
            <w:textDirection w:val="btLr"/>
          </w:tcPr>
          <w:p w14:paraId="042C04DA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27C2CE2D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Fiabilidade</w:t>
            </w:r>
          </w:p>
        </w:tc>
        <w:tc>
          <w:tcPr>
            <w:tcW w:w="3009" w:type="dxa"/>
          </w:tcPr>
          <w:p w14:paraId="776C69EA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1528207C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353" w:type="dxa"/>
          </w:tcPr>
          <w:p w14:paraId="3F72ECDE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1" w:name="_Toc65790352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1"/>
          </w:p>
        </w:tc>
        <w:tc>
          <w:tcPr>
            <w:tcW w:w="1312" w:type="dxa"/>
          </w:tcPr>
          <w:p w14:paraId="36F5E6DA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2" w:name="_Toc65790353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2"/>
          </w:p>
        </w:tc>
      </w:tr>
      <w:tr w:rsidR="00AD16D5" w:rsidRPr="007F4F18" w14:paraId="299E2B92" w14:textId="77777777" w:rsidTr="00AD16D5">
        <w:trPr>
          <w:trHeight w:val="787"/>
        </w:trPr>
        <w:tc>
          <w:tcPr>
            <w:tcW w:w="1322" w:type="dxa"/>
            <w:vMerge/>
            <w:shd w:val="clear" w:color="auto" w:fill="DCF2F6" w:themeFill="accent3" w:themeFillTint="33"/>
            <w:textDirection w:val="btLr"/>
          </w:tcPr>
          <w:p w14:paraId="06D0A1FB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0CE2D980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Segurança</w:t>
            </w:r>
          </w:p>
        </w:tc>
        <w:tc>
          <w:tcPr>
            <w:tcW w:w="3009" w:type="dxa"/>
          </w:tcPr>
          <w:p w14:paraId="75BEC9A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334A264B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353" w:type="dxa"/>
          </w:tcPr>
          <w:p w14:paraId="3EABC803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3" w:name="_Toc65790354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3"/>
          </w:p>
        </w:tc>
        <w:tc>
          <w:tcPr>
            <w:tcW w:w="1312" w:type="dxa"/>
          </w:tcPr>
          <w:p w14:paraId="5F2500D7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0D6257F6" w14:textId="77777777" w:rsidTr="00AD16D5">
        <w:trPr>
          <w:trHeight w:val="787"/>
        </w:trPr>
        <w:tc>
          <w:tcPr>
            <w:tcW w:w="1322" w:type="dxa"/>
            <w:vMerge/>
            <w:shd w:val="clear" w:color="auto" w:fill="DCF2F6" w:themeFill="accent3" w:themeFillTint="33"/>
            <w:textDirection w:val="btLr"/>
          </w:tcPr>
          <w:p w14:paraId="33FA565C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25CFC47E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Eficiência</w:t>
            </w:r>
          </w:p>
        </w:tc>
        <w:tc>
          <w:tcPr>
            <w:tcW w:w="3009" w:type="dxa"/>
          </w:tcPr>
          <w:p w14:paraId="2EB1CAAD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75B90B76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353" w:type="dxa"/>
          </w:tcPr>
          <w:p w14:paraId="56F9AC0C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4" w:name="_Toc65790355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4"/>
          </w:p>
        </w:tc>
        <w:tc>
          <w:tcPr>
            <w:tcW w:w="1312" w:type="dxa"/>
          </w:tcPr>
          <w:p w14:paraId="434A1DB4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0407466A" w14:textId="77777777" w:rsidTr="00AD16D5">
        <w:trPr>
          <w:trHeight w:val="775"/>
        </w:trPr>
        <w:tc>
          <w:tcPr>
            <w:tcW w:w="1322" w:type="dxa"/>
            <w:vMerge/>
            <w:shd w:val="clear" w:color="auto" w:fill="DCF2F6" w:themeFill="accent3" w:themeFillTint="33"/>
            <w:textDirection w:val="btLr"/>
          </w:tcPr>
          <w:p w14:paraId="10D53C7B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5F7DF26E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>Clareza</w:t>
            </w:r>
          </w:p>
        </w:tc>
        <w:tc>
          <w:tcPr>
            <w:tcW w:w="3009" w:type="dxa"/>
          </w:tcPr>
          <w:p w14:paraId="7DCA453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5" w:name="_Toc65790356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5"/>
          </w:p>
        </w:tc>
        <w:tc>
          <w:tcPr>
            <w:tcW w:w="1582" w:type="dxa"/>
          </w:tcPr>
          <w:p w14:paraId="53CD63D5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6" w:name="_Toc65790357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6"/>
          </w:p>
        </w:tc>
        <w:tc>
          <w:tcPr>
            <w:tcW w:w="1353" w:type="dxa"/>
          </w:tcPr>
          <w:p w14:paraId="097BC61D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7" w:name="_Toc65790358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7"/>
          </w:p>
        </w:tc>
        <w:tc>
          <w:tcPr>
            <w:tcW w:w="1312" w:type="dxa"/>
          </w:tcPr>
          <w:p w14:paraId="6C6BF0F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98" w:name="_Toc65790359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98"/>
          </w:p>
        </w:tc>
      </w:tr>
      <w:tr w:rsidR="00AD16D5" w:rsidRPr="007F4F18" w14:paraId="69AF6505" w14:textId="77777777" w:rsidTr="00AD16D5">
        <w:trPr>
          <w:trHeight w:val="775"/>
        </w:trPr>
        <w:tc>
          <w:tcPr>
            <w:tcW w:w="1322" w:type="dxa"/>
            <w:vMerge w:val="restart"/>
            <w:shd w:val="clear" w:color="auto" w:fill="DCF2F6" w:themeFill="accent3" w:themeFillTint="33"/>
            <w:textDirection w:val="btLr"/>
          </w:tcPr>
          <w:p w14:paraId="26250389" w14:textId="77777777" w:rsidR="00AD16D5" w:rsidRPr="009B3982" w:rsidRDefault="00AD16D5" w:rsidP="00AD16D5">
            <w:pPr>
              <w:jc w:val="center"/>
              <w:rPr>
                <w:bCs/>
                <w:color w:val="51C2D5" w:themeColor="accent3"/>
                <w:sz w:val="26"/>
                <w:szCs w:val="26"/>
                <w:lang w:bidi="pt-PT"/>
              </w:rPr>
            </w:pPr>
            <w:bookmarkStart w:id="99" w:name="_Toc65790360"/>
            <w:r w:rsidRPr="009B3982">
              <w:rPr>
                <w:bCs/>
                <w:color w:val="51C2D5" w:themeColor="accent3"/>
                <w:sz w:val="26"/>
                <w:szCs w:val="26"/>
                <w:lang w:bidi="pt-PT"/>
              </w:rPr>
              <w:t>Requisitos Não funcionais</w:t>
            </w:r>
            <w:bookmarkEnd w:id="99"/>
          </w:p>
        </w:tc>
        <w:tc>
          <w:tcPr>
            <w:tcW w:w="2189" w:type="dxa"/>
          </w:tcPr>
          <w:p w14:paraId="75056CFE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  <w:lang w:bidi="pt-PT"/>
              </w:rPr>
            </w:pPr>
            <w:bookmarkStart w:id="100" w:name="_Toc65790361"/>
            <w:r w:rsidRPr="009B3982">
              <w:rPr>
                <w:b w:val="0"/>
                <w:sz w:val="26"/>
                <w:szCs w:val="26"/>
                <w:lang w:bidi="pt-PT"/>
              </w:rPr>
              <w:t>Cartografia</w:t>
            </w:r>
            <w:bookmarkEnd w:id="100"/>
          </w:p>
        </w:tc>
        <w:tc>
          <w:tcPr>
            <w:tcW w:w="3009" w:type="dxa"/>
          </w:tcPr>
          <w:p w14:paraId="6C333E63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04ED4E62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1" w:name="_Toc65790362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1"/>
          </w:p>
        </w:tc>
        <w:tc>
          <w:tcPr>
            <w:tcW w:w="1353" w:type="dxa"/>
          </w:tcPr>
          <w:p w14:paraId="1EE4C72B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2" w:name="_Toc65790363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2"/>
          </w:p>
        </w:tc>
        <w:tc>
          <w:tcPr>
            <w:tcW w:w="1312" w:type="dxa"/>
          </w:tcPr>
          <w:p w14:paraId="49B96DA0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0C3D322D" w14:textId="77777777" w:rsidTr="00AD16D5">
        <w:trPr>
          <w:trHeight w:val="787"/>
        </w:trPr>
        <w:tc>
          <w:tcPr>
            <w:tcW w:w="1322" w:type="dxa"/>
            <w:vMerge/>
            <w:shd w:val="clear" w:color="auto" w:fill="DCF2F6" w:themeFill="accent3" w:themeFillTint="33"/>
          </w:tcPr>
          <w:p w14:paraId="08C35F1D" w14:textId="77777777" w:rsidR="00AD16D5" w:rsidRPr="00673057" w:rsidRDefault="00AD16D5" w:rsidP="00AD16D5">
            <w:pPr>
              <w:rPr>
                <w:bCs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4A249D66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  <w:lang w:bidi="pt-PT"/>
              </w:rPr>
            </w:pPr>
            <w:bookmarkStart w:id="103" w:name="_Toc65790364"/>
            <w:proofErr w:type="spellStart"/>
            <w:r w:rsidRPr="009B3982">
              <w:rPr>
                <w:b w:val="0"/>
                <w:sz w:val="26"/>
                <w:szCs w:val="26"/>
                <w:lang w:bidi="pt-PT"/>
              </w:rPr>
              <w:t>Uplods</w:t>
            </w:r>
            <w:bookmarkEnd w:id="103"/>
            <w:proofErr w:type="spellEnd"/>
          </w:p>
        </w:tc>
        <w:tc>
          <w:tcPr>
            <w:tcW w:w="3009" w:type="dxa"/>
          </w:tcPr>
          <w:p w14:paraId="79B71EEE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012A783E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4" w:name="_Toc65790365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4"/>
          </w:p>
        </w:tc>
        <w:tc>
          <w:tcPr>
            <w:tcW w:w="1353" w:type="dxa"/>
          </w:tcPr>
          <w:p w14:paraId="555385AA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5" w:name="_Toc65790366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5"/>
          </w:p>
        </w:tc>
        <w:tc>
          <w:tcPr>
            <w:tcW w:w="1312" w:type="dxa"/>
          </w:tcPr>
          <w:p w14:paraId="003BABDF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045074F9" w14:textId="77777777" w:rsidTr="00AD16D5">
        <w:trPr>
          <w:trHeight w:val="775"/>
        </w:trPr>
        <w:tc>
          <w:tcPr>
            <w:tcW w:w="1322" w:type="dxa"/>
            <w:vMerge/>
            <w:shd w:val="clear" w:color="auto" w:fill="DCF2F6" w:themeFill="accent3" w:themeFillTint="33"/>
          </w:tcPr>
          <w:p w14:paraId="22BAA99D" w14:textId="77777777" w:rsidR="00AD16D5" w:rsidRPr="00673057" w:rsidRDefault="00AD16D5" w:rsidP="00AD16D5">
            <w:pPr>
              <w:rPr>
                <w:bCs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6E09B5E7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  <w:lang w:bidi="pt-PT"/>
              </w:rPr>
            </w:pPr>
            <w:bookmarkStart w:id="106" w:name="_Toc65790367"/>
            <w:r w:rsidRPr="009B3982">
              <w:rPr>
                <w:b w:val="0"/>
                <w:sz w:val="26"/>
                <w:szCs w:val="26"/>
              </w:rPr>
              <w:t>Georreferenciação</w:t>
            </w:r>
            <w:bookmarkEnd w:id="106"/>
          </w:p>
        </w:tc>
        <w:tc>
          <w:tcPr>
            <w:tcW w:w="3009" w:type="dxa"/>
          </w:tcPr>
          <w:p w14:paraId="0594539F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2658BDD3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7" w:name="_Toc65790368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7"/>
          </w:p>
        </w:tc>
        <w:tc>
          <w:tcPr>
            <w:tcW w:w="1353" w:type="dxa"/>
          </w:tcPr>
          <w:p w14:paraId="357710EF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8" w:name="_Toc65790369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8"/>
          </w:p>
        </w:tc>
        <w:tc>
          <w:tcPr>
            <w:tcW w:w="1312" w:type="dxa"/>
          </w:tcPr>
          <w:p w14:paraId="33D16D07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2D56FA23" w14:textId="77777777" w:rsidTr="00AD16D5">
        <w:trPr>
          <w:trHeight w:val="1021"/>
        </w:trPr>
        <w:tc>
          <w:tcPr>
            <w:tcW w:w="1322" w:type="dxa"/>
            <w:vMerge/>
            <w:shd w:val="clear" w:color="auto" w:fill="DCF2F6" w:themeFill="accent3" w:themeFillTint="33"/>
          </w:tcPr>
          <w:p w14:paraId="1DA41641" w14:textId="77777777" w:rsidR="00AD16D5" w:rsidRPr="00673057" w:rsidRDefault="00AD16D5" w:rsidP="00AD16D5">
            <w:pPr>
              <w:rPr>
                <w:bCs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3AF66C05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r w:rsidRPr="009B3982">
              <w:rPr>
                <w:b w:val="0"/>
                <w:sz w:val="26"/>
                <w:szCs w:val="26"/>
              </w:rPr>
              <w:t xml:space="preserve">Identificar os espaços favoritos e o </w:t>
            </w:r>
            <w:proofErr w:type="spellStart"/>
            <w:r w:rsidRPr="009B3982">
              <w:rPr>
                <w:b w:val="0"/>
                <w:sz w:val="26"/>
                <w:szCs w:val="26"/>
              </w:rPr>
              <w:t>tracking</w:t>
            </w:r>
            <w:proofErr w:type="spellEnd"/>
            <w:r w:rsidRPr="009B3982">
              <w:rPr>
                <w:b w:val="0"/>
                <w:sz w:val="26"/>
                <w:szCs w:val="26"/>
              </w:rPr>
              <w:t xml:space="preserve"> de percursos</w:t>
            </w:r>
          </w:p>
        </w:tc>
        <w:tc>
          <w:tcPr>
            <w:tcW w:w="3009" w:type="dxa"/>
          </w:tcPr>
          <w:p w14:paraId="1A9ABC55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3D37CB6A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09" w:name="_Toc65790370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09"/>
          </w:p>
        </w:tc>
        <w:tc>
          <w:tcPr>
            <w:tcW w:w="1353" w:type="dxa"/>
          </w:tcPr>
          <w:p w14:paraId="208386BD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10" w:name="_Toc65790371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10"/>
          </w:p>
        </w:tc>
        <w:tc>
          <w:tcPr>
            <w:tcW w:w="1312" w:type="dxa"/>
          </w:tcPr>
          <w:p w14:paraId="70D4C358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  <w:tr w:rsidR="00AD16D5" w:rsidRPr="007F4F18" w14:paraId="0903DFC2" w14:textId="77777777" w:rsidTr="00AD16D5">
        <w:trPr>
          <w:trHeight w:val="775"/>
        </w:trPr>
        <w:tc>
          <w:tcPr>
            <w:tcW w:w="1322" w:type="dxa"/>
            <w:vMerge/>
            <w:shd w:val="clear" w:color="auto" w:fill="DCF2F6" w:themeFill="accent3" w:themeFillTint="33"/>
          </w:tcPr>
          <w:p w14:paraId="7CC6CB3B" w14:textId="77777777" w:rsidR="00AD16D5" w:rsidRPr="00673057" w:rsidRDefault="00AD16D5" w:rsidP="00AD16D5">
            <w:pPr>
              <w:rPr>
                <w:bCs/>
                <w:sz w:val="26"/>
                <w:szCs w:val="26"/>
                <w:lang w:bidi="pt-PT"/>
              </w:rPr>
            </w:pPr>
          </w:p>
        </w:tc>
        <w:tc>
          <w:tcPr>
            <w:tcW w:w="2189" w:type="dxa"/>
          </w:tcPr>
          <w:p w14:paraId="716F9150" w14:textId="77777777" w:rsidR="00AD16D5" w:rsidRPr="009B3982" w:rsidRDefault="00AD16D5" w:rsidP="00AD16D5">
            <w:pPr>
              <w:jc w:val="center"/>
              <w:rPr>
                <w:b w:val="0"/>
                <w:sz w:val="26"/>
                <w:szCs w:val="26"/>
              </w:rPr>
            </w:pPr>
            <w:bookmarkStart w:id="111" w:name="_Toc65790372"/>
            <w:r w:rsidRPr="009B3982">
              <w:rPr>
                <w:b w:val="0"/>
                <w:sz w:val="26"/>
                <w:szCs w:val="26"/>
              </w:rPr>
              <w:t>Banco de recursos</w:t>
            </w:r>
            <w:bookmarkEnd w:id="111"/>
          </w:p>
        </w:tc>
        <w:tc>
          <w:tcPr>
            <w:tcW w:w="3009" w:type="dxa"/>
          </w:tcPr>
          <w:p w14:paraId="6026A61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  <w:tc>
          <w:tcPr>
            <w:tcW w:w="1582" w:type="dxa"/>
          </w:tcPr>
          <w:p w14:paraId="45BDCBB1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12" w:name="_Toc65790373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12"/>
          </w:p>
        </w:tc>
        <w:tc>
          <w:tcPr>
            <w:tcW w:w="1353" w:type="dxa"/>
          </w:tcPr>
          <w:p w14:paraId="1D3C2643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  <w:bookmarkStart w:id="113" w:name="_Toc65790374"/>
            <w:r w:rsidRPr="009B3982">
              <w:rPr>
                <w:b w:val="0"/>
                <w:sz w:val="24"/>
                <w:szCs w:val="24"/>
                <w:lang w:bidi="pt-PT"/>
              </w:rPr>
              <w:t>x</w:t>
            </w:r>
            <w:bookmarkEnd w:id="113"/>
          </w:p>
        </w:tc>
        <w:tc>
          <w:tcPr>
            <w:tcW w:w="1312" w:type="dxa"/>
          </w:tcPr>
          <w:p w14:paraId="27948D77" w14:textId="77777777" w:rsidR="00AD16D5" w:rsidRPr="009B3982" w:rsidRDefault="00AD16D5" w:rsidP="00AD16D5">
            <w:pPr>
              <w:jc w:val="center"/>
              <w:rPr>
                <w:b w:val="0"/>
                <w:sz w:val="24"/>
                <w:szCs w:val="24"/>
                <w:lang w:bidi="pt-PT"/>
              </w:rPr>
            </w:pPr>
          </w:p>
        </w:tc>
      </w:tr>
    </w:tbl>
    <w:p w14:paraId="1E56EA7D" w14:textId="118F0BF8" w:rsidR="00F164D9" w:rsidRDefault="00F164D9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  <w:lang w:bidi="pt-PT"/>
        </w:rPr>
      </w:pPr>
    </w:p>
    <w:p w14:paraId="37CAE929" w14:textId="49EDB59C" w:rsidR="005365E7" w:rsidRDefault="005365E7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  <w:lang w:bidi="pt-PT"/>
        </w:rPr>
      </w:pPr>
    </w:p>
    <w:p w14:paraId="3F5D00D5" w14:textId="77777777" w:rsidR="005B601E" w:rsidRDefault="005B601E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  <w:lang w:bidi="pt-PT"/>
        </w:rPr>
      </w:pPr>
    </w:p>
    <w:p w14:paraId="3AEDC5FC" w14:textId="3DDA72AA" w:rsidR="002150B4" w:rsidRDefault="002150B4" w:rsidP="002150B4">
      <w:pPr>
        <w:pStyle w:val="Ttulo1"/>
        <w:numPr>
          <w:ilvl w:val="0"/>
          <w:numId w:val="1"/>
        </w:numPr>
        <w:rPr>
          <w:lang w:bidi="pt-PT"/>
        </w:rPr>
      </w:pPr>
      <w:bookmarkStart w:id="114" w:name="_Toc65505209"/>
      <w:bookmarkStart w:id="115" w:name="_Toc65505604"/>
      <w:bookmarkStart w:id="116" w:name="_Toc65505657"/>
      <w:bookmarkStart w:id="117" w:name="_Toc65521305"/>
      <w:bookmarkStart w:id="118" w:name="_Toc65527551"/>
      <w:bookmarkStart w:id="119" w:name="_Toc65790375"/>
      <w:bookmarkStart w:id="120" w:name="_Toc65790445"/>
      <w:bookmarkStart w:id="121" w:name="_Toc65790639"/>
      <w:bookmarkStart w:id="122" w:name="_Toc65790717"/>
      <w:bookmarkStart w:id="123" w:name="_Toc65790774"/>
      <w:proofErr w:type="spellStart"/>
      <w:r>
        <w:rPr>
          <w:lang w:bidi="pt-PT"/>
        </w:rPr>
        <w:lastRenderedPageBreak/>
        <w:t>Stakeholders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proofErr w:type="spellEnd"/>
    </w:p>
    <w:p w14:paraId="19A0ED90" w14:textId="77777777" w:rsidR="00F70F4D" w:rsidRDefault="00F70F4D" w:rsidP="00F70F4D">
      <w:pPr>
        <w:rPr>
          <w:b w:val="0"/>
          <w:bCs/>
        </w:rPr>
      </w:pPr>
    </w:p>
    <w:p w14:paraId="3F2CD3E9" w14:textId="6CB95829" w:rsidR="00F70F4D" w:rsidRDefault="00F70F4D" w:rsidP="00700D92">
      <w:pPr>
        <w:spacing w:line="360" w:lineRule="auto"/>
        <w:jc w:val="both"/>
        <w:rPr>
          <w:b w:val="0"/>
          <w:bCs/>
        </w:rPr>
      </w:pPr>
      <w:r w:rsidRPr="00E12361">
        <w:rPr>
          <w:b w:val="0"/>
          <w:bCs/>
        </w:rPr>
        <w:t xml:space="preserve">Os </w:t>
      </w:r>
      <w:proofErr w:type="spellStart"/>
      <w:r w:rsidRPr="00E12361">
        <w:rPr>
          <w:b w:val="0"/>
          <w:bCs/>
        </w:rPr>
        <w:t>stakeholders</w:t>
      </w:r>
      <w:proofErr w:type="spellEnd"/>
      <w:r w:rsidRPr="00E12361">
        <w:rPr>
          <w:b w:val="0"/>
          <w:bCs/>
        </w:rPr>
        <w:t xml:space="preserve"> do projeto são todos aqueles que têm algum interesse ou estão de alguma forma envolvidos com o projeto.</w:t>
      </w:r>
    </w:p>
    <w:p w14:paraId="574B3E7F" w14:textId="77777777" w:rsidR="009B3982" w:rsidRDefault="009B3982" w:rsidP="00700D92">
      <w:pPr>
        <w:spacing w:line="360" w:lineRule="auto"/>
        <w:jc w:val="both"/>
        <w:rPr>
          <w:b w:val="0"/>
          <w:bCs/>
          <w:noProof/>
        </w:rPr>
      </w:pPr>
    </w:p>
    <w:p w14:paraId="1D781934" w14:textId="566E0F3B" w:rsidR="00700D92" w:rsidRDefault="009B3982" w:rsidP="00700D92">
      <w:pPr>
        <w:spacing w:line="360" w:lineRule="auto"/>
        <w:jc w:val="both"/>
        <w:rPr>
          <w:b w:val="0"/>
          <w:bCs/>
        </w:rPr>
      </w:pPr>
      <w:r>
        <w:rPr>
          <w:b w:val="0"/>
          <w:bCs/>
          <w:noProof/>
        </w:rPr>
        <w:drawing>
          <wp:anchor distT="0" distB="0" distL="114300" distR="114300" simplePos="0" relativeHeight="251807744" behindDoc="0" locked="0" layoutInCell="1" allowOverlap="1" wp14:anchorId="09262539" wp14:editId="16AC0B39">
            <wp:simplePos x="0" y="0"/>
            <wp:positionH relativeFrom="margin">
              <wp:align>center</wp:align>
            </wp:positionH>
            <wp:positionV relativeFrom="paragraph">
              <wp:posOffset>526055</wp:posOffset>
            </wp:positionV>
            <wp:extent cx="6012180" cy="5563870"/>
            <wp:effectExtent l="0" t="0" r="762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9902" r="2495" b="10250"/>
                    <a:stretch/>
                  </pic:blipFill>
                  <pic:spPr bwMode="auto">
                    <a:xfrm>
                      <a:off x="0" y="0"/>
                      <a:ext cx="6012180" cy="556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D92">
        <w:rPr>
          <w:b w:val="0"/>
          <w:bCs/>
        </w:rPr>
        <w:t xml:space="preserve">Na figura abaixo é possível visualizar todos os </w:t>
      </w:r>
      <w:proofErr w:type="spellStart"/>
      <w:r w:rsidR="00700D92">
        <w:rPr>
          <w:b w:val="0"/>
          <w:bCs/>
        </w:rPr>
        <w:t>stakeholders</w:t>
      </w:r>
      <w:proofErr w:type="spellEnd"/>
      <w:r w:rsidR="00700D92">
        <w:rPr>
          <w:b w:val="0"/>
          <w:bCs/>
        </w:rPr>
        <w:t xml:space="preserve"> intervenientes neste projeto.</w:t>
      </w:r>
    </w:p>
    <w:p w14:paraId="438D3924" w14:textId="31B3ECF6" w:rsidR="00F70F4D" w:rsidRDefault="00F70F4D" w:rsidP="00F70F4D">
      <w:pPr>
        <w:spacing w:line="360" w:lineRule="auto"/>
        <w:rPr>
          <w:b w:val="0"/>
          <w:bCs/>
        </w:rPr>
      </w:pPr>
    </w:p>
    <w:p w14:paraId="35CA5AC7" w14:textId="080E22A0" w:rsidR="00F70F4D" w:rsidRPr="00CA5694" w:rsidRDefault="00F70F4D" w:rsidP="00F70F4D">
      <w:pPr>
        <w:rPr>
          <w:b w:val="0"/>
          <w:bCs/>
        </w:rPr>
      </w:pPr>
    </w:p>
    <w:p w14:paraId="0DB27624" w14:textId="61373D08" w:rsidR="00F164D9" w:rsidRDefault="00F164D9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  <w:lang w:bidi="pt-PT"/>
        </w:rPr>
      </w:pPr>
    </w:p>
    <w:p w14:paraId="49C3E6BA" w14:textId="3F987EC6" w:rsidR="00F35EDB" w:rsidRDefault="00F164D9" w:rsidP="00F35EDB">
      <w:pPr>
        <w:pStyle w:val="Ttulo1"/>
        <w:numPr>
          <w:ilvl w:val="0"/>
          <w:numId w:val="1"/>
        </w:numPr>
      </w:pPr>
      <w:bookmarkStart w:id="124" w:name="_Toc65505210"/>
      <w:bookmarkStart w:id="125" w:name="_Toc65505605"/>
      <w:bookmarkStart w:id="126" w:name="_Toc65505658"/>
      <w:bookmarkStart w:id="127" w:name="_Toc65521306"/>
      <w:bookmarkStart w:id="128" w:name="_Toc65527552"/>
      <w:bookmarkStart w:id="129" w:name="_Toc65790376"/>
      <w:bookmarkStart w:id="130" w:name="_Toc65790446"/>
      <w:bookmarkStart w:id="131" w:name="_Toc65790640"/>
      <w:bookmarkStart w:id="132" w:name="_Toc65790718"/>
      <w:bookmarkStart w:id="133" w:name="_Toc65790775"/>
      <w:r>
        <w:lastRenderedPageBreak/>
        <w:t xml:space="preserve">Matriz de </w:t>
      </w:r>
      <w:proofErr w:type="spellStart"/>
      <w:r>
        <w:t>Stakeholders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proofErr w:type="spellEnd"/>
    </w:p>
    <w:p w14:paraId="60B85CDA" w14:textId="77777777" w:rsidR="004E38FB" w:rsidRDefault="004E38FB" w:rsidP="004E38FB"/>
    <w:p w14:paraId="1EA9A7DB" w14:textId="6E7F8886" w:rsidR="00F35EDB" w:rsidRDefault="000E3D64" w:rsidP="004E38FB">
      <w:pPr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3DA2691B" wp14:editId="2DA56129">
            <wp:simplePos x="0" y="0"/>
            <wp:positionH relativeFrom="margin">
              <wp:align>center</wp:align>
            </wp:positionH>
            <wp:positionV relativeFrom="paragraph">
              <wp:posOffset>692448</wp:posOffset>
            </wp:positionV>
            <wp:extent cx="4329430" cy="4001770"/>
            <wp:effectExtent l="0" t="0" r="0" b="0"/>
            <wp:wrapTopAndBottom/>
            <wp:docPr id="21" name="Imagem 21" descr="Uma imagem com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quadrado&#10;&#10;Descrição gerada automa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r="22796"/>
                    <a:stretch/>
                  </pic:blipFill>
                  <pic:spPr bwMode="auto">
                    <a:xfrm>
                      <a:off x="0" y="0"/>
                      <a:ext cx="4329430" cy="40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EDB" w:rsidRPr="004E38FB">
        <w:rPr>
          <w:b w:val="0"/>
          <w:bCs/>
        </w:rPr>
        <w:t xml:space="preserve">A </w:t>
      </w:r>
      <w:r w:rsidR="00F35EDB" w:rsidRPr="004E38FB">
        <w:rPr>
          <w:b w:val="0"/>
          <w:bCs/>
          <w:color w:val="2A9DB1" w:themeColor="accent3" w:themeShade="BF"/>
        </w:rPr>
        <w:t xml:space="preserve">matriz dos </w:t>
      </w:r>
      <w:proofErr w:type="spellStart"/>
      <w:r w:rsidR="00F35EDB" w:rsidRPr="004E38FB">
        <w:rPr>
          <w:b w:val="0"/>
          <w:bCs/>
          <w:color w:val="2A9DB1" w:themeColor="accent3" w:themeShade="BF"/>
        </w:rPr>
        <w:t>stakeholders</w:t>
      </w:r>
      <w:proofErr w:type="spellEnd"/>
      <w:r w:rsidR="00F35EDB" w:rsidRPr="004E38FB">
        <w:rPr>
          <w:b w:val="0"/>
          <w:bCs/>
          <w:color w:val="2A9DB1" w:themeColor="accent3" w:themeShade="BF"/>
        </w:rPr>
        <w:t xml:space="preserve"> </w:t>
      </w:r>
      <w:r w:rsidR="00F35EDB" w:rsidRPr="004E38FB">
        <w:rPr>
          <w:b w:val="0"/>
          <w:bCs/>
        </w:rPr>
        <w:t xml:space="preserve">permite perceber o </w:t>
      </w:r>
      <w:r w:rsidR="00F35EDB" w:rsidRPr="004E38FB">
        <w:rPr>
          <w:b w:val="0"/>
          <w:bCs/>
          <w:color w:val="2A9DB1" w:themeColor="accent3" w:themeShade="BF"/>
        </w:rPr>
        <w:t>poder</w:t>
      </w:r>
      <w:r w:rsidR="00F35EDB" w:rsidRPr="004E38FB">
        <w:rPr>
          <w:b w:val="0"/>
          <w:bCs/>
        </w:rPr>
        <w:t xml:space="preserve"> de cada </w:t>
      </w:r>
      <w:proofErr w:type="spellStart"/>
      <w:r w:rsidR="00F35EDB" w:rsidRPr="004E38FB">
        <w:rPr>
          <w:b w:val="0"/>
          <w:bCs/>
        </w:rPr>
        <w:t>stakeholder</w:t>
      </w:r>
      <w:proofErr w:type="spellEnd"/>
      <w:r w:rsidR="00F35EDB" w:rsidRPr="004E38FB">
        <w:rPr>
          <w:b w:val="0"/>
          <w:bCs/>
        </w:rPr>
        <w:t xml:space="preserve"> e o </w:t>
      </w:r>
      <w:r w:rsidR="00F35EDB" w:rsidRPr="004E38FB">
        <w:rPr>
          <w:b w:val="0"/>
          <w:bCs/>
          <w:color w:val="2A9DB1" w:themeColor="accent3" w:themeShade="BF"/>
        </w:rPr>
        <w:t xml:space="preserve">nível de suporte </w:t>
      </w:r>
      <w:r w:rsidR="00F35EDB" w:rsidRPr="004E38FB">
        <w:rPr>
          <w:b w:val="0"/>
          <w:bCs/>
        </w:rPr>
        <w:t>que este fornece ao projeto.</w:t>
      </w:r>
    </w:p>
    <w:p w14:paraId="72056085" w14:textId="795289DB" w:rsidR="004E38FB" w:rsidRPr="004E38FB" w:rsidRDefault="004E38FB" w:rsidP="00673057"/>
    <w:p w14:paraId="6D994E27" w14:textId="512D06C4" w:rsidR="00F35EDB" w:rsidRDefault="00F35EDB" w:rsidP="00673057"/>
    <w:p w14:paraId="2D5826F4" w14:textId="77777777" w:rsidR="00F35EDB" w:rsidRDefault="00F35EDB" w:rsidP="00673057"/>
    <w:p w14:paraId="01075D8A" w14:textId="0C384097" w:rsidR="00AD53D2" w:rsidRPr="00AD53D2" w:rsidRDefault="00F35EDB" w:rsidP="00AD53D2">
      <w:pPr>
        <w:spacing w:line="360" w:lineRule="auto"/>
        <w:jc w:val="both"/>
        <w:rPr>
          <w:b w:val="0"/>
          <w:bCs/>
          <w:sz w:val="26"/>
          <w:szCs w:val="26"/>
        </w:rPr>
      </w:pPr>
      <w:bookmarkStart w:id="134" w:name="_Toc65790378"/>
      <w:bookmarkStart w:id="135" w:name="_Toc65790448"/>
      <w:r w:rsidRPr="00AD53D2">
        <w:rPr>
          <w:b w:val="0"/>
          <w:bCs/>
          <w:color w:val="2A9DB1" w:themeColor="accent3" w:themeShade="BF"/>
          <w:sz w:val="26"/>
          <w:szCs w:val="26"/>
        </w:rPr>
        <w:t>Bloqueadores:</w:t>
      </w:r>
      <w:r w:rsidRPr="00AD53D2">
        <w:rPr>
          <w:b w:val="0"/>
          <w:bCs/>
          <w:sz w:val="26"/>
          <w:szCs w:val="26"/>
        </w:rPr>
        <w:t xml:space="preserve"> posição mais burocrática. Caracterização a nível de suporte por “Oposição ao Projeto”, podem ter alto, médio ou baixo poder.</w:t>
      </w:r>
      <w:bookmarkEnd w:id="134"/>
      <w:bookmarkEnd w:id="135"/>
    </w:p>
    <w:p w14:paraId="6512AB1C" w14:textId="77777777" w:rsidR="00AD53D2" w:rsidRPr="00AD53D2" w:rsidRDefault="00AD53D2" w:rsidP="00AD53D2">
      <w:pPr>
        <w:spacing w:line="360" w:lineRule="auto"/>
        <w:jc w:val="both"/>
        <w:rPr>
          <w:b w:val="0"/>
          <w:bCs/>
          <w:sz w:val="26"/>
          <w:szCs w:val="26"/>
        </w:rPr>
      </w:pPr>
    </w:p>
    <w:p w14:paraId="17CB24A7" w14:textId="2A4D5B45" w:rsidR="00AD53D2" w:rsidRPr="00AD53D2" w:rsidRDefault="00F35EDB" w:rsidP="00AD53D2">
      <w:pPr>
        <w:spacing w:line="360" w:lineRule="auto"/>
        <w:jc w:val="both"/>
        <w:rPr>
          <w:b w:val="0"/>
          <w:bCs/>
          <w:sz w:val="26"/>
          <w:szCs w:val="26"/>
        </w:rPr>
      </w:pPr>
      <w:bookmarkStart w:id="136" w:name="_Toc65790379"/>
      <w:bookmarkStart w:id="137" w:name="_Toc65790449"/>
      <w:r w:rsidRPr="00AD53D2">
        <w:rPr>
          <w:b w:val="0"/>
          <w:bCs/>
          <w:color w:val="2A9DB1" w:themeColor="accent3" w:themeShade="BF"/>
          <w:sz w:val="26"/>
          <w:szCs w:val="26"/>
        </w:rPr>
        <w:t xml:space="preserve">Posição Flutuante: </w:t>
      </w:r>
      <w:r w:rsidRPr="00AD53D2">
        <w:rPr>
          <w:b w:val="0"/>
          <w:bCs/>
          <w:sz w:val="26"/>
          <w:szCs w:val="26"/>
        </w:rPr>
        <w:t>não têm grande impacto no projeto, são apenas informados no final de cada etapa.</w:t>
      </w:r>
      <w:bookmarkEnd w:id="136"/>
      <w:bookmarkEnd w:id="137"/>
      <w:r w:rsidRPr="00AD53D2">
        <w:rPr>
          <w:b w:val="0"/>
          <w:bCs/>
          <w:sz w:val="26"/>
          <w:szCs w:val="26"/>
        </w:rPr>
        <w:t xml:space="preserve"> </w:t>
      </w:r>
    </w:p>
    <w:p w14:paraId="74B32753" w14:textId="77777777" w:rsidR="00AD53D2" w:rsidRPr="00AD53D2" w:rsidRDefault="00AD53D2" w:rsidP="00AD53D2">
      <w:pPr>
        <w:spacing w:line="360" w:lineRule="auto"/>
        <w:jc w:val="both"/>
        <w:rPr>
          <w:b w:val="0"/>
          <w:bCs/>
          <w:sz w:val="26"/>
          <w:szCs w:val="26"/>
        </w:rPr>
      </w:pPr>
    </w:p>
    <w:p w14:paraId="16F47444" w14:textId="77777777" w:rsidR="00F35EDB" w:rsidRDefault="00F35EDB" w:rsidP="00AD53D2">
      <w:pPr>
        <w:spacing w:line="360" w:lineRule="auto"/>
        <w:jc w:val="both"/>
      </w:pPr>
      <w:bookmarkStart w:id="138" w:name="_Toc65790380"/>
      <w:bookmarkStart w:id="139" w:name="_Toc65790450"/>
      <w:r w:rsidRPr="00AD53D2">
        <w:rPr>
          <w:b w:val="0"/>
          <w:bCs/>
          <w:color w:val="2A9DB1" w:themeColor="accent3" w:themeShade="BF"/>
          <w:sz w:val="26"/>
          <w:szCs w:val="26"/>
        </w:rPr>
        <w:t xml:space="preserve">Campeões: </w:t>
      </w:r>
      <w:r w:rsidRPr="00AD53D2">
        <w:rPr>
          <w:b w:val="0"/>
          <w:bCs/>
          <w:sz w:val="26"/>
          <w:szCs w:val="26"/>
        </w:rPr>
        <w:t xml:space="preserve">são os </w:t>
      </w:r>
      <w:proofErr w:type="spellStart"/>
      <w:r w:rsidRPr="00AD53D2">
        <w:rPr>
          <w:b w:val="0"/>
          <w:bCs/>
          <w:sz w:val="26"/>
          <w:szCs w:val="26"/>
        </w:rPr>
        <w:t>stakeholders</w:t>
      </w:r>
      <w:proofErr w:type="spellEnd"/>
      <w:r w:rsidRPr="00AD53D2">
        <w:rPr>
          <w:b w:val="0"/>
          <w:bCs/>
          <w:sz w:val="26"/>
          <w:szCs w:val="26"/>
        </w:rPr>
        <w:t xml:space="preserve"> que conduzem o projeto e aqueles que têm maior impacto no mesmo. Caracterizam-se pelo seu elevado suporte ao projeto, e podem adotar qualquer um dos três níveis de poder.</w:t>
      </w:r>
      <w:bookmarkEnd w:id="138"/>
      <w:bookmarkEnd w:id="139"/>
      <w:r w:rsidRPr="00F80CDE">
        <w:br w:type="page"/>
      </w:r>
    </w:p>
    <w:p w14:paraId="1BFA5B92" w14:textId="444854B0" w:rsidR="00F70F4D" w:rsidRDefault="00F164D9" w:rsidP="00F70F4D">
      <w:pPr>
        <w:pStyle w:val="Ttulo1"/>
        <w:numPr>
          <w:ilvl w:val="0"/>
          <w:numId w:val="1"/>
        </w:numPr>
      </w:pPr>
      <w:bookmarkStart w:id="140" w:name="_Toc65790381"/>
      <w:bookmarkStart w:id="141" w:name="_Toc65790451"/>
      <w:bookmarkStart w:id="142" w:name="_Toc65790642"/>
      <w:bookmarkStart w:id="143" w:name="_Toc65790719"/>
      <w:bookmarkStart w:id="144" w:name="_Toc65790776"/>
      <w:bookmarkStart w:id="145" w:name="_Toc65505211"/>
      <w:bookmarkStart w:id="146" w:name="_Toc65505606"/>
      <w:bookmarkStart w:id="147" w:name="_Toc65505659"/>
      <w:bookmarkStart w:id="148" w:name="_Toc65521307"/>
      <w:bookmarkStart w:id="149" w:name="_Toc65527553"/>
      <w:r>
        <w:lastRenderedPageBreak/>
        <w:t>Responsabilidades</w:t>
      </w:r>
      <w:bookmarkEnd w:id="140"/>
      <w:bookmarkEnd w:id="141"/>
      <w:bookmarkEnd w:id="142"/>
      <w:bookmarkEnd w:id="143"/>
      <w:bookmarkEnd w:id="144"/>
      <w:r>
        <w:t xml:space="preserve"> </w:t>
      </w:r>
      <w:bookmarkEnd w:id="145"/>
      <w:bookmarkEnd w:id="146"/>
      <w:bookmarkEnd w:id="147"/>
      <w:bookmarkEnd w:id="148"/>
      <w:bookmarkEnd w:id="149"/>
    </w:p>
    <w:p w14:paraId="25E5CA4B" w14:textId="77777777" w:rsidR="0051761A" w:rsidRDefault="0051761A" w:rsidP="0051761A"/>
    <w:p w14:paraId="199FBBAE" w14:textId="17CC04D7" w:rsidR="00F70F4D" w:rsidRPr="00F70F4D" w:rsidRDefault="00F70F4D" w:rsidP="003A3989"/>
    <w:p w14:paraId="0565183F" w14:textId="55BE044A" w:rsidR="00F70F4D" w:rsidRDefault="00F70F4D" w:rsidP="00636DB4">
      <w:pPr>
        <w:rPr>
          <w:sz w:val="32"/>
          <w:szCs w:val="32"/>
          <w:u w:val="single"/>
        </w:rPr>
      </w:pPr>
      <w:bookmarkStart w:id="150" w:name="_Toc65521308"/>
      <w:r w:rsidRPr="00636DB4">
        <w:rPr>
          <w:sz w:val="32"/>
          <w:szCs w:val="32"/>
          <w:u w:val="single"/>
        </w:rPr>
        <w:t>Estrutura organizacional da equipa:</w:t>
      </w:r>
      <w:bookmarkEnd w:id="150"/>
    </w:p>
    <w:p w14:paraId="75B776A1" w14:textId="6C9D981B" w:rsidR="001E0249" w:rsidRDefault="001E0249" w:rsidP="00636DB4">
      <w:pPr>
        <w:rPr>
          <w:sz w:val="32"/>
          <w:szCs w:val="32"/>
          <w:u w:val="single"/>
        </w:rPr>
      </w:pPr>
    </w:p>
    <w:p w14:paraId="52CAB7CF" w14:textId="16980BF0" w:rsidR="001E0249" w:rsidRPr="00636DB4" w:rsidRDefault="001E0249" w:rsidP="00636DB4">
      <w:pPr>
        <w:rPr>
          <w:sz w:val="32"/>
          <w:szCs w:val="32"/>
          <w:u w:val="single"/>
        </w:rPr>
      </w:pPr>
      <w:r w:rsidRPr="001E0249">
        <w:rPr>
          <w:noProof/>
          <w:sz w:val="32"/>
          <w:szCs w:val="32"/>
        </w:rPr>
        <w:drawing>
          <wp:inline distT="0" distB="0" distL="0" distR="0" wp14:anchorId="6756CF3B" wp14:editId="31A7DB67">
            <wp:extent cx="6371590" cy="1854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64"/>
                    <a:stretch/>
                  </pic:blipFill>
                  <pic:spPr bwMode="auto">
                    <a:xfrm>
                      <a:off x="0" y="0"/>
                      <a:ext cx="637159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DAB5" w14:textId="77777777" w:rsidR="001E0249" w:rsidRDefault="001E0249" w:rsidP="00636DB4">
      <w:pPr>
        <w:rPr>
          <w:sz w:val="32"/>
          <w:szCs w:val="32"/>
          <w:u w:val="single"/>
        </w:rPr>
      </w:pPr>
    </w:p>
    <w:p w14:paraId="177FDE84" w14:textId="0F98D0B1" w:rsidR="00636DB4" w:rsidRPr="00636DB4" w:rsidRDefault="00636DB4" w:rsidP="00636DB4">
      <w:pPr>
        <w:rPr>
          <w:sz w:val="32"/>
          <w:szCs w:val="32"/>
          <w:u w:val="single"/>
        </w:rPr>
      </w:pPr>
      <w:r w:rsidRPr="00636DB4">
        <w:rPr>
          <w:sz w:val="32"/>
          <w:szCs w:val="32"/>
          <w:u w:val="single"/>
        </w:rPr>
        <w:t>Pap</w:t>
      </w:r>
      <w:r w:rsidR="0071067E">
        <w:rPr>
          <w:sz w:val="32"/>
          <w:szCs w:val="32"/>
          <w:u w:val="single"/>
        </w:rPr>
        <w:t>é</w:t>
      </w:r>
      <w:r w:rsidRPr="00636DB4">
        <w:rPr>
          <w:sz w:val="32"/>
          <w:szCs w:val="32"/>
          <w:u w:val="single"/>
        </w:rPr>
        <w:t>is e responsabilidade:</w:t>
      </w:r>
    </w:p>
    <w:p w14:paraId="3B1CD018" w14:textId="5AB2C6C2" w:rsidR="00636DB4" w:rsidRPr="00636DB4" w:rsidRDefault="00636DB4" w:rsidP="00636DB4">
      <w:pPr>
        <w:rPr>
          <w:sz w:val="32"/>
          <w:szCs w:val="32"/>
          <w:u w:val="single"/>
        </w:rPr>
      </w:pPr>
      <w:r w:rsidRPr="00636DB4">
        <w:rPr>
          <w:sz w:val="32"/>
          <w:szCs w:val="32"/>
          <w:u w:val="single"/>
        </w:rPr>
        <w:t xml:space="preserve"> </w:t>
      </w:r>
    </w:p>
    <w:p w14:paraId="5B6803D5" w14:textId="0EEA8DBB" w:rsidR="00636DB4" w:rsidRDefault="0071067E" w:rsidP="00636DB4">
      <w:pPr>
        <w:spacing w:line="360" w:lineRule="auto"/>
        <w:jc w:val="both"/>
        <w:rPr>
          <w:b w:val="0"/>
          <w:bCs/>
        </w:rPr>
      </w:pPr>
      <w:r w:rsidRPr="00E12361">
        <w:rPr>
          <w:b w:val="0"/>
          <w:bCs/>
        </w:rPr>
        <w:t>O papel de cada elemento da equipa está</w:t>
      </w:r>
      <w:r w:rsidR="00636DB4" w:rsidRPr="00E12361">
        <w:rPr>
          <w:b w:val="0"/>
          <w:bCs/>
        </w:rPr>
        <w:t xml:space="preserve"> definido </w:t>
      </w:r>
      <w:r w:rsidR="00636DB4">
        <w:rPr>
          <w:b w:val="0"/>
          <w:bCs/>
        </w:rPr>
        <w:t>acima</w:t>
      </w:r>
      <w:r w:rsidR="00636DB4" w:rsidRPr="00E12361">
        <w:rPr>
          <w:b w:val="0"/>
          <w:bCs/>
        </w:rPr>
        <w:t>. Contudo, é importante relembrar que cada elemento deve estar preparado para executar cada uma das funções mesmo que não lhe esteja atribuída diretamente.</w:t>
      </w:r>
      <w:r w:rsidR="00636DB4">
        <w:rPr>
          <w:b w:val="0"/>
          <w:bCs/>
        </w:rPr>
        <w:t xml:space="preserve">  </w:t>
      </w:r>
    </w:p>
    <w:p w14:paraId="4067D76C" w14:textId="1F881FDC" w:rsidR="00636DB4" w:rsidRDefault="00636DB4" w:rsidP="00636DB4">
      <w:pPr>
        <w:spacing w:line="360" w:lineRule="auto"/>
        <w:jc w:val="both"/>
        <w:rPr>
          <w:b w:val="0"/>
          <w:bCs/>
        </w:rPr>
      </w:pPr>
      <w:r>
        <w:rPr>
          <w:b w:val="0"/>
          <w:bCs/>
        </w:rPr>
        <w:t>De seguida conseguimos visualizar as responsabilidades associadas a cada cargo:</w:t>
      </w:r>
    </w:p>
    <w:p w14:paraId="7A0CBF1A" w14:textId="77777777" w:rsidR="00636DB4" w:rsidRDefault="00636DB4" w:rsidP="00636DB4">
      <w:pPr>
        <w:spacing w:line="360" w:lineRule="auto"/>
        <w:jc w:val="both"/>
        <w:rPr>
          <w:b w:val="0"/>
          <w:bCs/>
        </w:rPr>
      </w:pPr>
    </w:p>
    <w:p w14:paraId="6AC02A4A" w14:textId="77777777" w:rsidR="00636DB4" w:rsidRPr="008F2BEE" w:rsidRDefault="00636DB4" w:rsidP="00636DB4">
      <w:pPr>
        <w:spacing w:line="360" w:lineRule="auto"/>
      </w:pPr>
      <w:r w:rsidRPr="008F2BEE">
        <w:t>Gestor de Projeto:</w:t>
      </w:r>
    </w:p>
    <w:p w14:paraId="692353D7" w14:textId="77777777" w:rsidR="00636DB4" w:rsidRDefault="00636DB4" w:rsidP="00636DB4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/>
        </w:rPr>
      </w:pPr>
      <w:r w:rsidRPr="008F2BEE">
        <w:rPr>
          <w:b w:val="0"/>
          <w:bCs/>
        </w:rPr>
        <w:t>Planear e controlar a execução do projeto;</w:t>
      </w:r>
    </w:p>
    <w:p w14:paraId="0B543BB8" w14:textId="23B0528A" w:rsidR="00636DB4" w:rsidRDefault="00636DB4" w:rsidP="00636DB4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/>
        </w:rPr>
      </w:pPr>
      <w:r w:rsidRPr="008F2BEE">
        <w:rPr>
          <w:b w:val="0"/>
          <w:bCs/>
        </w:rPr>
        <w:t>Definir tarefas de cada elemento.</w:t>
      </w:r>
    </w:p>
    <w:p w14:paraId="7DAF881A" w14:textId="77777777" w:rsidR="00636DB4" w:rsidRDefault="00636DB4" w:rsidP="00636DB4">
      <w:pPr>
        <w:spacing w:line="360" w:lineRule="auto"/>
        <w:jc w:val="both"/>
      </w:pPr>
    </w:p>
    <w:p w14:paraId="3983C8CD" w14:textId="01C50077" w:rsidR="00636DB4" w:rsidRPr="008F2BEE" w:rsidRDefault="00636DB4" w:rsidP="00636DB4">
      <w:pPr>
        <w:spacing w:line="360" w:lineRule="auto"/>
        <w:jc w:val="both"/>
      </w:pPr>
      <w:r w:rsidRPr="008F2BEE">
        <w:t>Gestor de Qualidade:</w:t>
      </w:r>
    </w:p>
    <w:p w14:paraId="0FBB3AD7" w14:textId="77777777" w:rsidR="00636DB4" w:rsidRPr="00636DB4" w:rsidRDefault="00636DB4" w:rsidP="00636DB4">
      <w:pPr>
        <w:pStyle w:val="PargrafodaLista"/>
        <w:numPr>
          <w:ilvl w:val="0"/>
          <w:numId w:val="14"/>
        </w:numPr>
        <w:spacing w:line="360" w:lineRule="auto"/>
        <w:jc w:val="both"/>
        <w:rPr>
          <w:b w:val="0"/>
          <w:bCs/>
        </w:rPr>
      </w:pPr>
      <w:r w:rsidRPr="00636DB4">
        <w:rPr>
          <w:b w:val="0"/>
          <w:bCs/>
        </w:rPr>
        <w:t>Revisão e aprovação do trabalho desenvolvido;</w:t>
      </w:r>
    </w:p>
    <w:p w14:paraId="6ECD8767" w14:textId="5BFF2571" w:rsidR="00636DB4" w:rsidRPr="003A3989" w:rsidRDefault="00636DB4" w:rsidP="00636DB4">
      <w:pPr>
        <w:pStyle w:val="PargrafodaLista"/>
        <w:numPr>
          <w:ilvl w:val="0"/>
          <w:numId w:val="12"/>
        </w:numPr>
        <w:spacing w:line="360" w:lineRule="auto"/>
        <w:jc w:val="both"/>
        <w:rPr>
          <w:b w:val="0"/>
          <w:bCs/>
        </w:rPr>
      </w:pPr>
      <w:r>
        <w:rPr>
          <w:b w:val="0"/>
          <w:bCs/>
        </w:rPr>
        <w:t>Garantir que o produto final é entregue devidamente testado.</w:t>
      </w:r>
    </w:p>
    <w:p w14:paraId="7F7F4AEB" w14:textId="77777777" w:rsidR="00636DB4" w:rsidRPr="008F2BEE" w:rsidRDefault="00636DB4" w:rsidP="00636DB4">
      <w:pPr>
        <w:spacing w:line="360" w:lineRule="auto"/>
        <w:jc w:val="both"/>
      </w:pPr>
      <w:r w:rsidRPr="008F2BEE">
        <w:t>Analista:</w:t>
      </w:r>
    </w:p>
    <w:p w14:paraId="516A1095" w14:textId="77777777" w:rsidR="00636DB4" w:rsidRDefault="00636DB4" w:rsidP="00636DB4">
      <w:pPr>
        <w:pStyle w:val="PargrafodaLista"/>
        <w:numPr>
          <w:ilvl w:val="0"/>
          <w:numId w:val="12"/>
        </w:numPr>
        <w:spacing w:line="360" w:lineRule="auto"/>
        <w:jc w:val="both"/>
        <w:rPr>
          <w:b w:val="0"/>
          <w:bCs/>
        </w:rPr>
      </w:pPr>
      <w:r w:rsidRPr="00CA5694">
        <w:rPr>
          <w:b w:val="0"/>
          <w:bCs/>
        </w:rPr>
        <w:t>Realização do estudo e modelação dos processos.</w:t>
      </w:r>
    </w:p>
    <w:p w14:paraId="6D0AFDAA" w14:textId="77777777" w:rsidR="00636DB4" w:rsidRPr="008F2BEE" w:rsidRDefault="00636DB4" w:rsidP="00636DB4">
      <w:pPr>
        <w:pStyle w:val="PargrafodaLista"/>
        <w:spacing w:line="360" w:lineRule="auto"/>
        <w:ind w:left="1440"/>
        <w:jc w:val="both"/>
        <w:rPr>
          <w:b w:val="0"/>
          <w:bCs/>
        </w:rPr>
      </w:pPr>
    </w:p>
    <w:p w14:paraId="59B26548" w14:textId="77777777" w:rsidR="00636DB4" w:rsidRDefault="00636DB4" w:rsidP="00636DB4">
      <w:pPr>
        <w:spacing w:line="360" w:lineRule="auto"/>
      </w:pPr>
      <w:r>
        <w:lastRenderedPageBreak/>
        <w:t>Responsável TI:</w:t>
      </w:r>
    </w:p>
    <w:p w14:paraId="2BE4652E" w14:textId="3DE2538A" w:rsidR="00636DB4" w:rsidRPr="00636DB4" w:rsidRDefault="00636DB4" w:rsidP="00636DB4">
      <w:pPr>
        <w:pStyle w:val="PargrafodaLista"/>
        <w:numPr>
          <w:ilvl w:val="0"/>
          <w:numId w:val="12"/>
        </w:numPr>
        <w:spacing w:line="360" w:lineRule="auto"/>
      </w:pPr>
      <w:r>
        <w:rPr>
          <w:b w:val="0"/>
          <w:bCs/>
        </w:rPr>
        <w:t>Manutenção</w:t>
      </w:r>
      <w:r w:rsidRPr="00CA5694">
        <w:rPr>
          <w:b w:val="0"/>
          <w:bCs/>
        </w:rPr>
        <w:t xml:space="preserve"> das tecnologias a usar no projeto.</w:t>
      </w:r>
    </w:p>
    <w:p w14:paraId="2EABB917" w14:textId="77777777" w:rsidR="00636DB4" w:rsidRPr="008F2BEE" w:rsidRDefault="00636DB4" w:rsidP="00636DB4">
      <w:pPr>
        <w:spacing w:line="360" w:lineRule="auto"/>
        <w:ind w:left="1080"/>
      </w:pPr>
    </w:p>
    <w:p w14:paraId="740A705F" w14:textId="77777777" w:rsidR="00636DB4" w:rsidRDefault="00636DB4" w:rsidP="00636DB4">
      <w:pPr>
        <w:spacing w:line="360" w:lineRule="auto"/>
      </w:pPr>
      <w:r>
        <w:t>Programador:</w:t>
      </w:r>
    </w:p>
    <w:p w14:paraId="4F85E479" w14:textId="740FCEE9" w:rsidR="00636DB4" w:rsidRPr="00636DB4" w:rsidRDefault="00636DB4" w:rsidP="00636DB4">
      <w:pPr>
        <w:pStyle w:val="PargrafodaLista"/>
        <w:numPr>
          <w:ilvl w:val="0"/>
          <w:numId w:val="12"/>
        </w:numPr>
        <w:spacing w:line="360" w:lineRule="auto"/>
      </w:pPr>
      <w:r w:rsidRPr="00CA5694">
        <w:rPr>
          <w:b w:val="0"/>
          <w:bCs/>
        </w:rPr>
        <w:t xml:space="preserve">Programar </w:t>
      </w:r>
      <w:proofErr w:type="spellStart"/>
      <w:r w:rsidRPr="00CA5694">
        <w:rPr>
          <w:b w:val="0"/>
          <w:bCs/>
        </w:rPr>
        <w:t>Back</w:t>
      </w:r>
      <w:proofErr w:type="spellEnd"/>
      <w:r w:rsidRPr="00CA5694">
        <w:rPr>
          <w:b w:val="0"/>
          <w:bCs/>
        </w:rPr>
        <w:t xml:space="preserve"> e </w:t>
      </w:r>
      <w:proofErr w:type="spellStart"/>
      <w:r w:rsidRPr="00CA5694">
        <w:rPr>
          <w:b w:val="0"/>
          <w:bCs/>
        </w:rPr>
        <w:t>Front-End</w:t>
      </w:r>
      <w:proofErr w:type="spellEnd"/>
      <w:r w:rsidRPr="00CA5694">
        <w:rPr>
          <w:b w:val="0"/>
          <w:bCs/>
        </w:rPr>
        <w:t xml:space="preserve"> da Plataforma</w:t>
      </w:r>
      <w:r>
        <w:rPr>
          <w:b w:val="0"/>
          <w:bCs/>
        </w:rPr>
        <w:t>.</w:t>
      </w:r>
    </w:p>
    <w:p w14:paraId="1D81B78F" w14:textId="77777777" w:rsidR="00636DB4" w:rsidRPr="008F2BEE" w:rsidRDefault="00636DB4" w:rsidP="00636DB4">
      <w:pPr>
        <w:spacing w:line="360" w:lineRule="auto"/>
      </w:pPr>
    </w:p>
    <w:p w14:paraId="5E9AC874" w14:textId="77777777" w:rsidR="00636DB4" w:rsidRDefault="00636DB4" w:rsidP="00636DB4">
      <w:pPr>
        <w:spacing w:line="360" w:lineRule="auto"/>
      </w:pPr>
      <w:r>
        <w:t>Gestor de base de dados:</w:t>
      </w:r>
    </w:p>
    <w:p w14:paraId="7E66E504" w14:textId="21813CF9" w:rsidR="00F70F4D" w:rsidRDefault="00636DB4" w:rsidP="00636DB4">
      <w:pPr>
        <w:pStyle w:val="PargrafodaLista"/>
        <w:numPr>
          <w:ilvl w:val="0"/>
          <w:numId w:val="12"/>
        </w:numPr>
        <w:spacing w:line="360" w:lineRule="auto"/>
        <w:rPr>
          <w:b w:val="0"/>
          <w:bCs/>
        </w:rPr>
      </w:pPr>
      <w:r w:rsidRPr="008F2BEE">
        <w:rPr>
          <w:b w:val="0"/>
          <w:bCs/>
        </w:rPr>
        <w:t>Responsável por gerir, instalar, configurar, atualizar e mon</w:t>
      </w:r>
      <w:r w:rsidR="009F4FE3">
        <w:rPr>
          <w:b w:val="0"/>
          <w:bCs/>
        </w:rPr>
        <w:t>i</w:t>
      </w:r>
      <w:r w:rsidRPr="008F2BEE">
        <w:rPr>
          <w:b w:val="0"/>
          <w:bCs/>
        </w:rPr>
        <w:t>torizar a base de dados.</w:t>
      </w:r>
    </w:p>
    <w:p w14:paraId="3904BCD7" w14:textId="77777777" w:rsidR="003A3989" w:rsidRPr="003A3989" w:rsidRDefault="003A3989" w:rsidP="003A3989">
      <w:pPr>
        <w:pStyle w:val="PargrafodaLista"/>
        <w:spacing w:line="360" w:lineRule="auto"/>
        <w:ind w:left="1440"/>
        <w:rPr>
          <w:b w:val="0"/>
          <w:bCs/>
        </w:rPr>
      </w:pPr>
    </w:p>
    <w:p w14:paraId="2E3EBFA7" w14:textId="36C141A8" w:rsidR="00636DB4" w:rsidRPr="00636DB4" w:rsidRDefault="00636DB4" w:rsidP="00636DB4">
      <w:pPr>
        <w:spacing w:line="360" w:lineRule="auto"/>
        <w:jc w:val="both"/>
        <w:rPr>
          <w:sz w:val="32"/>
          <w:szCs w:val="32"/>
          <w:u w:val="single"/>
        </w:rPr>
      </w:pPr>
      <w:r w:rsidRPr="00636DB4">
        <w:rPr>
          <w:sz w:val="32"/>
          <w:szCs w:val="32"/>
          <w:u w:val="single"/>
        </w:rPr>
        <w:t>Pap</w:t>
      </w:r>
      <w:r w:rsidR="009F4FE3">
        <w:rPr>
          <w:sz w:val="32"/>
          <w:szCs w:val="32"/>
          <w:u w:val="single"/>
        </w:rPr>
        <w:t>é</w:t>
      </w:r>
      <w:r w:rsidRPr="00636DB4">
        <w:rPr>
          <w:sz w:val="32"/>
          <w:szCs w:val="32"/>
          <w:u w:val="single"/>
        </w:rPr>
        <w:t>is e responsabilidades da equipa de trabalho segundo o SCRUM:</w:t>
      </w:r>
    </w:p>
    <w:p w14:paraId="12187BD8" w14:textId="5053D061" w:rsidR="00AD16D5" w:rsidRDefault="00636DB4" w:rsidP="003A3989">
      <w:pPr>
        <w:spacing w:line="360" w:lineRule="auto"/>
        <w:jc w:val="both"/>
        <w:rPr>
          <w:b w:val="0"/>
          <w:bCs/>
        </w:rPr>
      </w:pPr>
      <w:r w:rsidRPr="00E12361">
        <w:rPr>
          <w:b w:val="0"/>
          <w:bCs/>
        </w:rPr>
        <w:t>O facto de o grupo utilizar a metodologia de desenvolvimento SCRUM exige uma distribuição diferente da equipa de trabalho. Na tabela que se segue é possível observar essa distribuição:</w:t>
      </w:r>
    </w:p>
    <w:p w14:paraId="18804D08" w14:textId="6B125A1D" w:rsidR="003A3989" w:rsidRDefault="003A3989" w:rsidP="003A3989">
      <w:pPr>
        <w:spacing w:line="360" w:lineRule="auto"/>
        <w:jc w:val="both"/>
        <w:rPr>
          <w:b w:val="0"/>
          <w:bCs/>
        </w:rPr>
      </w:pPr>
    </w:p>
    <w:tbl>
      <w:tblPr>
        <w:tblStyle w:val="TabeladeGrelha1Clara-Destaque3"/>
        <w:tblpPr w:leftFromText="180" w:rightFromText="180" w:vertAnchor="page" w:horzAnchor="margin" w:tblpXSpec="center" w:tblpY="9613"/>
        <w:tblW w:w="10044" w:type="dxa"/>
        <w:tblLook w:val="04A0" w:firstRow="1" w:lastRow="0" w:firstColumn="1" w:lastColumn="0" w:noHBand="0" w:noVBand="1"/>
      </w:tblPr>
      <w:tblGrid>
        <w:gridCol w:w="3213"/>
        <w:gridCol w:w="2813"/>
        <w:gridCol w:w="4018"/>
      </w:tblGrid>
      <w:tr w:rsidR="00AD16D5" w:rsidRPr="00CB790B" w14:paraId="4530AABC" w14:textId="77777777" w:rsidTr="00AD1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shd w:val="clear" w:color="auto" w:fill="51C2D5" w:themeFill="accent3"/>
            <w:vAlign w:val="center"/>
          </w:tcPr>
          <w:p w14:paraId="15300FCB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noProof/>
                <w:color w:val="FFFFFF" w:themeColor="background1"/>
                <w:sz w:val="24"/>
                <w:szCs w:val="24"/>
              </w:rPr>
            </w:pPr>
            <w:r w:rsidRPr="005E48DC">
              <w:rPr>
                <w:b/>
                <w:noProof/>
                <w:color w:val="FFFFFF" w:themeColor="background1"/>
                <w:sz w:val="24"/>
                <w:szCs w:val="24"/>
              </w:rPr>
              <w:t>Membro da Equipa</w:t>
            </w:r>
          </w:p>
        </w:tc>
        <w:tc>
          <w:tcPr>
            <w:tcW w:w="2813" w:type="dxa"/>
            <w:shd w:val="clear" w:color="auto" w:fill="51C2D5" w:themeFill="accent3"/>
            <w:vAlign w:val="center"/>
          </w:tcPr>
          <w:p w14:paraId="6FDAA972" w14:textId="77777777" w:rsidR="00AD16D5" w:rsidRPr="005E48DC" w:rsidRDefault="00AD16D5" w:rsidP="00AD16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24"/>
                <w:szCs w:val="24"/>
              </w:rPr>
            </w:pPr>
            <w:r w:rsidRPr="005E48DC">
              <w:rPr>
                <w:b/>
                <w:color w:val="FFFFFF" w:themeColor="background1"/>
                <w:sz w:val="24"/>
                <w:szCs w:val="24"/>
              </w:rPr>
              <w:t>Papel</w:t>
            </w:r>
          </w:p>
        </w:tc>
        <w:tc>
          <w:tcPr>
            <w:tcW w:w="4018" w:type="dxa"/>
            <w:shd w:val="clear" w:color="auto" w:fill="51C2D5" w:themeFill="accent3"/>
            <w:vAlign w:val="center"/>
          </w:tcPr>
          <w:p w14:paraId="32A37E4A" w14:textId="77777777" w:rsidR="00AD16D5" w:rsidRPr="005E48DC" w:rsidRDefault="00AD16D5" w:rsidP="00AD16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24"/>
                <w:szCs w:val="24"/>
              </w:rPr>
            </w:pPr>
            <w:r w:rsidRPr="005E48DC">
              <w:rPr>
                <w:b/>
                <w:color w:val="FFFFFF" w:themeColor="background1"/>
                <w:sz w:val="24"/>
                <w:szCs w:val="24"/>
              </w:rPr>
              <w:t>Responsabilidade</w:t>
            </w:r>
          </w:p>
        </w:tc>
      </w:tr>
      <w:tr w:rsidR="00AD16D5" w:rsidRPr="007E36A9" w14:paraId="1DBA2F91" w14:textId="77777777" w:rsidTr="00AD16D5">
        <w:trPr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7712BD91" w14:textId="77777777" w:rsidR="00AD16D5" w:rsidRPr="005E48DC" w:rsidRDefault="00AD16D5" w:rsidP="00AD16D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Francisca Barros</w:t>
            </w:r>
          </w:p>
        </w:tc>
        <w:tc>
          <w:tcPr>
            <w:tcW w:w="2813" w:type="dxa"/>
            <w:vAlign w:val="center"/>
          </w:tcPr>
          <w:p w14:paraId="24FF6AA0" w14:textId="77777777" w:rsidR="00AD16D5" w:rsidRPr="005E48DC" w:rsidRDefault="00AD16D5" w:rsidP="00AD1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E48DC">
              <w:rPr>
                <w:sz w:val="24"/>
                <w:szCs w:val="24"/>
              </w:rPr>
              <w:t>Product</w:t>
            </w:r>
            <w:proofErr w:type="spellEnd"/>
            <w:r w:rsidRPr="005E48DC">
              <w:rPr>
                <w:sz w:val="24"/>
                <w:szCs w:val="24"/>
              </w:rPr>
              <w:t xml:space="preserve"> </w:t>
            </w:r>
            <w:proofErr w:type="spellStart"/>
            <w:r w:rsidRPr="005E48DC">
              <w:rPr>
                <w:sz w:val="24"/>
                <w:szCs w:val="24"/>
              </w:rPr>
              <w:t>Owner</w:t>
            </w:r>
            <w:proofErr w:type="spellEnd"/>
          </w:p>
        </w:tc>
        <w:tc>
          <w:tcPr>
            <w:tcW w:w="4018" w:type="dxa"/>
            <w:vAlign w:val="center"/>
          </w:tcPr>
          <w:p w14:paraId="75AA34D8" w14:textId="77777777" w:rsidR="00AD16D5" w:rsidRPr="005E48DC" w:rsidRDefault="00AD16D5" w:rsidP="00AD16D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</w:rPr>
            </w:pPr>
            <w:r w:rsidRPr="005E48DC">
              <w:rPr>
                <w:b w:val="0"/>
                <w:bCs/>
                <w:sz w:val="24"/>
                <w:szCs w:val="24"/>
              </w:rPr>
              <w:t>Definir prioridades, requisitos e funcionalidades da plataforma.</w:t>
            </w:r>
          </w:p>
        </w:tc>
      </w:tr>
      <w:tr w:rsidR="00AD16D5" w:rsidRPr="007E36A9" w14:paraId="71264D8B" w14:textId="77777777" w:rsidTr="00AD16D5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0ABF9323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Ana Cunha</w:t>
            </w:r>
          </w:p>
          <w:p w14:paraId="727C67CD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Beatriz Pereira</w:t>
            </w:r>
          </w:p>
          <w:p w14:paraId="29A70541" w14:textId="77777777" w:rsidR="00AD16D5" w:rsidRPr="005E48DC" w:rsidRDefault="00AD16D5" w:rsidP="00AD16D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Eduardo Gomes</w:t>
            </w:r>
          </w:p>
        </w:tc>
        <w:tc>
          <w:tcPr>
            <w:tcW w:w="2813" w:type="dxa"/>
            <w:vAlign w:val="center"/>
          </w:tcPr>
          <w:p w14:paraId="07816A1B" w14:textId="77777777" w:rsidR="00AD16D5" w:rsidRPr="005E48DC" w:rsidRDefault="00AD16D5" w:rsidP="00AD1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E48DC">
              <w:rPr>
                <w:sz w:val="24"/>
                <w:szCs w:val="24"/>
              </w:rPr>
              <w:t>Scrum</w:t>
            </w:r>
            <w:proofErr w:type="spellEnd"/>
            <w:r w:rsidRPr="005E48DC">
              <w:rPr>
                <w:sz w:val="24"/>
                <w:szCs w:val="24"/>
              </w:rPr>
              <w:t xml:space="preserve"> Master</w:t>
            </w:r>
          </w:p>
        </w:tc>
        <w:tc>
          <w:tcPr>
            <w:tcW w:w="4018" w:type="dxa"/>
            <w:vAlign w:val="center"/>
          </w:tcPr>
          <w:p w14:paraId="0AD038F9" w14:textId="77777777" w:rsidR="00AD16D5" w:rsidRPr="005E48DC" w:rsidRDefault="00AD16D5" w:rsidP="00AD16D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</w:rPr>
            </w:pPr>
            <w:r w:rsidRPr="005E48DC">
              <w:rPr>
                <w:b w:val="0"/>
                <w:bCs/>
                <w:sz w:val="24"/>
                <w:szCs w:val="24"/>
              </w:rPr>
              <w:t>Assegurar o sucesso da implementação da metodologia.</w:t>
            </w:r>
          </w:p>
        </w:tc>
      </w:tr>
      <w:tr w:rsidR="00AD16D5" w:rsidRPr="007E36A9" w14:paraId="67C4C726" w14:textId="77777777" w:rsidTr="00AD16D5">
        <w:trPr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6579CA53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Ana Cunha</w:t>
            </w:r>
          </w:p>
          <w:p w14:paraId="0C53C3AC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Beatriz Pereira</w:t>
            </w:r>
          </w:p>
          <w:p w14:paraId="04865815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Eduardo Gomes</w:t>
            </w:r>
          </w:p>
          <w:p w14:paraId="30EDD2C1" w14:textId="77777777" w:rsidR="00AD16D5" w:rsidRPr="005E48DC" w:rsidRDefault="00AD16D5" w:rsidP="00AD16D5">
            <w:pPr>
              <w:spacing w:line="360" w:lineRule="auto"/>
              <w:jc w:val="center"/>
              <w:rPr>
                <w:b/>
                <w:bCs w:val="0"/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Francisca Barros</w:t>
            </w:r>
          </w:p>
          <w:p w14:paraId="2EBB07A3" w14:textId="77777777" w:rsidR="00AD16D5" w:rsidRPr="005E48DC" w:rsidRDefault="00AD16D5" w:rsidP="00AD16D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E48DC">
              <w:rPr>
                <w:sz w:val="24"/>
                <w:szCs w:val="24"/>
              </w:rPr>
              <w:t>Pedro Costa</w:t>
            </w:r>
          </w:p>
        </w:tc>
        <w:tc>
          <w:tcPr>
            <w:tcW w:w="2813" w:type="dxa"/>
            <w:vAlign w:val="center"/>
          </w:tcPr>
          <w:p w14:paraId="5820C3AB" w14:textId="77777777" w:rsidR="00AD16D5" w:rsidRPr="005E48DC" w:rsidRDefault="00AD16D5" w:rsidP="00AD16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E48DC">
              <w:rPr>
                <w:sz w:val="24"/>
                <w:szCs w:val="24"/>
              </w:rPr>
              <w:t>Develop</w:t>
            </w:r>
            <w:proofErr w:type="spellEnd"/>
            <w:r w:rsidRPr="005E48DC">
              <w:rPr>
                <w:sz w:val="24"/>
                <w:szCs w:val="24"/>
              </w:rPr>
              <w:t xml:space="preserve"> Team</w:t>
            </w:r>
          </w:p>
        </w:tc>
        <w:tc>
          <w:tcPr>
            <w:tcW w:w="4018" w:type="dxa"/>
            <w:vAlign w:val="center"/>
          </w:tcPr>
          <w:p w14:paraId="7BFF4D96" w14:textId="77777777" w:rsidR="00AD16D5" w:rsidRPr="005E48DC" w:rsidRDefault="00AD16D5" w:rsidP="00AD16D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  <w:sz w:val="24"/>
                <w:szCs w:val="24"/>
              </w:rPr>
            </w:pPr>
          </w:p>
          <w:p w14:paraId="0C5064DD" w14:textId="77777777" w:rsidR="00AD16D5" w:rsidRPr="005E48DC" w:rsidRDefault="00AD16D5" w:rsidP="00AD16D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  <w:sz w:val="24"/>
                <w:szCs w:val="24"/>
              </w:rPr>
            </w:pPr>
            <w:r w:rsidRPr="005E48DC">
              <w:rPr>
                <w:b w:val="0"/>
                <w:bCs/>
                <w:noProof/>
                <w:sz w:val="24"/>
                <w:szCs w:val="24"/>
              </w:rPr>
              <w:t>Desenvolvimento da plataforma informática.</w:t>
            </w:r>
          </w:p>
          <w:p w14:paraId="033A1F05" w14:textId="77777777" w:rsidR="00AD16D5" w:rsidRPr="005E48DC" w:rsidRDefault="00AD16D5" w:rsidP="00AD16D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</w:rPr>
            </w:pPr>
          </w:p>
        </w:tc>
      </w:tr>
    </w:tbl>
    <w:p w14:paraId="3A18038C" w14:textId="77777777" w:rsidR="00AD16D5" w:rsidRPr="003A3989" w:rsidRDefault="00AD16D5" w:rsidP="003A3989">
      <w:pPr>
        <w:spacing w:line="360" w:lineRule="auto"/>
        <w:jc w:val="both"/>
        <w:rPr>
          <w:b w:val="0"/>
          <w:bCs/>
        </w:rPr>
      </w:pPr>
    </w:p>
    <w:p w14:paraId="0843DB3F" w14:textId="3994AB66" w:rsidR="00636DB4" w:rsidRDefault="00636DB4" w:rsidP="00636DB4"/>
    <w:p w14:paraId="1780481E" w14:textId="2F5B5521" w:rsidR="00AD16D5" w:rsidRDefault="00AD16D5" w:rsidP="00636DB4"/>
    <w:p w14:paraId="5DDDAF99" w14:textId="6D5255C9" w:rsidR="00AD16D5" w:rsidRDefault="00AD16D5" w:rsidP="00636DB4"/>
    <w:p w14:paraId="6EA67EDF" w14:textId="045E17BE" w:rsidR="00AD16D5" w:rsidRDefault="00AD16D5" w:rsidP="00636DB4"/>
    <w:p w14:paraId="467FD59B" w14:textId="14C1A6B7" w:rsidR="00636DB4" w:rsidRPr="00200427" w:rsidRDefault="00636DB4" w:rsidP="00636DB4">
      <w:pPr>
        <w:spacing w:line="360" w:lineRule="auto"/>
        <w:jc w:val="both"/>
        <w:rPr>
          <w:sz w:val="32"/>
          <w:szCs w:val="32"/>
          <w:u w:val="single"/>
        </w:rPr>
      </w:pPr>
      <w:r w:rsidRPr="00200427">
        <w:rPr>
          <w:sz w:val="32"/>
          <w:szCs w:val="32"/>
          <w:u w:val="single"/>
        </w:rPr>
        <w:t>Pap</w:t>
      </w:r>
      <w:r w:rsidR="009F4FE3">
        <w:rPr>
          <w:sz w:val="32"/>
          <w:szCs w:val="32"/>
          <w:u w:val="single"/>
        </w:rPr>
        <w:t>é</w:t>
      </w:r>
      <w:r w:rsidRPr="00200427">
        <w:rPr>
          <w:sz w:val="32"/>
          <w:szCs w:val="32"/>
          <w:u w:val="single"/>
        </w:rPr>
        <w:t>is e responsabilidades do</w:t>
      </w:r>
      <w:r w:rsidR="00413750" w:rsidRPr="00200427">
        <w:rPr>
          <w:sz w:val="32"/>
          <w:szCs w:val="32"/>
          <w:u w:val="single"/>
        </w:rPr>
        <w:t xml:space="preserve">s </w:t>
      </w:r>
      <w:proofErr w:type="spellStart"/>
      <w:r w:rsidR="00413750" w:rsidRPr="00200427">
        <w:rPr>
          <w:sz w:val="32"/>
          <w:szCs w:val="32"/>
          <w:u w:val="single"/>
        </w:rPr>
        <w:t>Stakeholders</w:t>
      </w:r>
      <w:proofErr w:type="spellEnd"/>
      <w:r w:rsidRPr="00200427">
        <w:rPr>
          <w:sz w:val="32"/>
          <w:szCs w:val="32"/>
          <w:u w:val="single"/>
        </w:rPr>
        <w:t>:</w:t>
      </w:r>
    </w:p>
    <w:p w14:paraId="04294442" w14:textId="77777777" w:rsidR="00636DB4" w:rsidRPr="003A3989" w:rsidRDefault="00636DB4" w:rsidP="00636DB4">
      <w:pPr>
        <w:spacing w:line="360" w:lineRule="auto"/>
        <w:jc w:val="both"/>
        <w:rPr>
          <w:sz w:val="32"/>
          <w:szCs w:val="32"/>
          <w:highlight w:val="yellow"/>
          <w:u w:val="single"/>
        </w:rPr>
      </w:pPr>
    </w:p>
    <w:p w14:paraId="31327E37" w14:textId="77777777" w:rsidR="00636DB4" w:rsidRPr="00C443A3" w:rsidRDefault="00636DB4" w:rsidP="00C443A3">
      <w:pPr>
        <w:pStyle w:val="PargrafodaLista"/>
        <w:spacing w:line="360" w:lineRule="auto"/>
        <w:jc w:val="both"/>
      </w:pPr>
      <w:r w:rsidRPr="00C443A3">
        <w:t xml:space="preserve">Administrador: </w:t>
      </w:r>
    </w:p>
    <w:p w14:paraId="7920D4D3" w14:textId="3E2C56B1" w:rsidR="00636DB4" w:rsidRPr="00413750" w:rsidRDefault="00636DB4" w:rsidP="00636DB4">
      <w:pPr>
        <w:pStyle w:val="PargrafodaLista"/>
        <w:numPr>
          <w:ilvl w:val="0"/>
          <w:numId w:val="7"/>
        </w:numPr>
        <w:spacing w:line="360" w:lineRule="auto"/>
        <w:jc w:val="both"/>
      </w:pPr>
      <w:r w:rsidRPr="00413750">
        <w:rPr>
          <w:b w:val="0"/>
          <w:bCs/>
        </w:rPr>
        <w:t xml:space="preserve">Fornecer </w:t>
      </w:r>
      <w:r w:rsidRPr="00413750">
        <w:rPr>
          <w:b w:val="0"/>
          <w:bCs/>
          <w:i/>
          <w:iCs/>
        </w:rPr>
        <w:t>feedback</w:t>
      </w:r>
      <w:r w:rsidRPr="00413750">
        <w:rPr>
          <w:b w:val="0"/>
          <w:bCs/>
        </w:rPr>
        <w:t xml:space="preserve"> e avaliação sobre o projeto desenvolvido;</w:t>
      </w:r>
    </w:p>
    <w:p w14:paraId="46069F6A" w14:textId="77777777" w:rsidR="00636DB4" w:rsidRPr="00413750" w:rsidRDefault="00636DB4" w:rsidP="00636DB4">
      <w:pPr>
        <w:spacing w:line="360" w:lineRule="auto"/>
        <w:jc w:val="both"/>
      </w:pPr>
    </w:p>
    <w:p w14:paraId="7B91A27A" w14:textId="77777777" w:rsidR="00636DB4" w:rsidRPr="00C443A3" w:rsidRDefault="00636DB4" w:rsidP="00C443A3">
      <w:pPr>
        <w:pStyle w:val="PargrafodaLista"/>
        <w:spacing w:line="360" w:lineRule="auto"/>
        <w:jc w:val="both"/>
      </w:pPr>
      <w:proofErr w:type="spellStart"/>
      <w:r w:rsidRPr="00C443A3">
        <w:t>Sponser</w:t>
      </w:r>
      <w:proofErr w:type="spellEnd"/>
      <w:r w:rsidRPr="00C443A3">
        <w:t xml:space="preserve">: </w:t>
      </w:r>
    </w:p>
    <w:p w14:paraId="1D131E08" w14:textId="77777777" w:rsidR="00636DB4" w:rsidRPr="00413750" w:rsidRDefault="00636DB4" w:rsidP="00636DB4">
      <w:pPr>
        <w:pStyle w:val="PargrafodaLista"/>
        <w:numPr>
          <w:ilvl w:val="0"/>
          <w:numId w:val="7"/>
        </w:numPr>
        <w:spacing w:line="360" w:lineRule="auto"/>
        <w:jc w:val="both"/>
      </w:pPr>
      <w:r w:rsidRPr="00413750">
        <w:rPr>
          <w:b w:val="0"/>
          <w:bCs/>
        </w:rPr>
        <w:t>Distribuir os vários projetos às equipas de trabalho;</w:t>
      </w:r>
    </w:p>
    <w:p w14:paraId="0173C831" w14:textId="154DE8AF" w:rsidR="00636DB4" w:rsidRPr="00413750" w:rsidRDefault="00636DB4" w:rsidP="00636DB4">
      <w:pPr>
        <w:pStyle w:val="PargrafodaLista"/>
        <w:numPr>
          <w:ilvl w:val="0"/>
          <w:numId w:val="7"/>
        </w:numPr>
        <w:spacing w:line="360" w:lineRule="auto"/>
        <w:jc w:val="both"/>
        <w:rPr>
          <w:b w:val="0"/>
          <w:bCs/>
        </w:rPr>
      </w:pPr>
      <w:r w:rsidRPr="00413750">
        <w:rPr>
          <w:b w:val="0"/>
          <w:bCs/>
        </w:rPr>
        <w:t xml:space="preserve">Verificar se todas </w:t>
      </w:r>
      <w:r w:rsidR="009F4FE3">
        <w:rPr>
          <w:b w:val="0"/>
          <w:bCs/>
        </w:rPr>
        <w:t>o</w:t>
      </w:r>
      <w:r w:rsidRPr="00413750">
        <w:rPr>
          <w:b w:val="0"/>
          <w:bCs/>
        </w:rPr>
        <w:t xml:space="preserve">s </w:t>
      </w:r>
      <w:proofErr w:type="spellStart"/>
      <w:r w:rsidRPr="00413750">
        <w:rPr>
          <w:b w:val="0"/>
          <w:bCs/>
          <w:i/>
          <w:iCs/>
        </w:rPr>
        <w:t>deliverables</w:t>
      </w:r>
      <w:proofErr w:type="spellEnd"/>
      <w:r w:rsidRPr="00413750">
        <w:rPr>
          <w:b w:val="0"/>
          <w:bCs/>
        </w:rPr>
        <w:t xml:space="preserve"> correspondem ao solicitado e aos requisitos do negócio;</w:t>
      </w:r>
    </w:p>
    <w:p w14:paraId="51D3A484" w14:textId="680A7C63" w:rsidR="00636DB4" w:rsidRPr="00413750" w:rsidRDefault="00636DB4" w:rsidP="00636DB4">
      <w:pPr>
        <w:pStyle w:val="PargrafodaLista"/>
        <w:numPr>
          <w:ilvl w:val="0"/>
          <w:numId w:val="7"/>
        </w:numPr>
        <w:spacing w:line="360" w:lineRule="auto"/>
        <w:jc w:val="both"/>
        <w:rPr>
          <w:b w:val="0"/>
          <w:bCs/>
        </w:rPr>
      </w:pPr>
      <w:r w:rsidRPr="00413750">
        <w:t xml:space="preserve"> </w:t>
      </w:r>
      <w:r w:rsidRPr="00413750">
        <w:rPr>
          <w:b w:val="0"/>
          <w:bCs/>
        </w:rPr>
        <w:t>Avaliar o sucesso do projeto efetuado por cada equipa.</w:t>
      </w:r>
    </w:p>
    <w:p w14:paraId="7552BE33" w14:textId="77777777" w:rsidR="00636DB4" w:rsidRPr="00413750" w:rsidRDefault="00636DB4" w:rsidP="00636DB4">
      <w:pPr>
        <w:spacing w:line="360" w:lineRule="auto"/>
        <w:jc w:val="both"/>
        <w:rPr>
          <w:b w:val="0"/>
          <w:bCs/>
        </w:rPr>
      </w:pPr>
    </w:p>
    <w:p w14:paraId="3F5B35F2" w14:textId="77777777" w:rsidR="00636DB4" w:rsidRPr="00C443A3" w:rsidRDefault="00636DB4" w:rsidP="00C443A3">
      <w:pPr>
        <w:pStyle w:val="PargrafodaLista"/>
        <w:spacing w:line="360" w:lineRule="auto"/>
        <w:jc w:val="both"/>
      </w:pPr>
      <w:r w:rsidRPr="00C443A3">
        <w:t xml:space="preserve">Diretora Comercial e Financeira: </w:t>
      </w:r>
    </w:p>
    <w:p w14:paraId="293149A0" w14:textId="09D9BB1B" w:rsidR="00636DB4" w:rsidRPr="00413750" w:rsidRDefault="00636DB4" w:rsidP="00636DB4">
      <w:pPr>
        <w:pStyle w:val="PargrafodaLista"/>
        <w:numPr>
          <w:ilvl w:val="0"/>
          <w:numId w:val="8"/>
        </w:numPr>
        <w:spacing w:line="360" w:lineRule="auto"/>
        <w:jc w:val="both"/>
        <w:rPr>
          <w:b w:val="0"/>
          <w:bCs/>
        </w:rPr>
      </w:pPr>
      <w:r w:rsidRPr="00413750">
        <w:rPr>
          <w:b w:val="0"/>
          <w:bCs/>
        </w:rPr>
        <w:t xml:space="preserve">Orientar a equipa de trabalho ao longo do projeto. </w:t>
      </w:r>
    </w:p>
    <w:p w14:paraId="00EBA78C" w14:textId="77777777" w:rsidR="003A3989" w:rsidRPr="00413750" w:rsidRDefault="003A3989" w:rsidP="003A3989">
      <w:pPr>
        <w:spacing w:line="360" w:lineRule="auto"/>
        <w:jc w:val="both"/>
        <w:rPr>
          <w:b w:val="0"/>
          <w:bCs/>
        </w:rPr>
      </w:pPr>
    </w:p>
    <w:p w14:paraId="62E24841" w14:textId="77777777" w:rsidR="00636DB4" w:rsidRPr="00C443A3" w:rsidRDefault="00636DB4" w:rsidP="00C443A3">
      <w:pPr>
        <w:pStyle w:val="PargrafodaLista"/>
        <w:spacing w:line="360" w:lineRule="auto"/>
        <w:jc w:val="both"/>
      </w:pPr>
      <w:r w:rsidRPr="00C443A3">
        <w:t xml:space="preserve">Diretor de Desenvolvimento: </w:t>
      </w:r>
    </w:p>
    <w:p w14:paraId="1DFACA3F" w14:textId="77777777" w:rsidR="00636DB4" w:rsidRPr="00413750" w:rsidRDefault="00636DB4" w:rsidP="00636DB4">
      <w:pPr>
        <w:pStyle w:val="PargrafodaLista"/>
        <w:numPr>
          <w:ilvl w:val="0"/>
          <w:numId w:val="8"/>
        </w:numPr>
        <w:spacing w:line="360" w:lineRule="auto"/>
        <w:jc w:val="both"/>
        <w:rPr>
          <w:b w:val="0"/>
          <w:bCs/>
        </w:rPr>
      </w:pPr>
      <w:r w:rsidRPr="00413750">
        <w:rPr>
          <w:b w:val="0"/>
          <w:bCs/>
        </w:rPr>
        <w:t xml:space="preserve">Orientar a equipa de trabalho ao longo do projeto. </w:t>
      </w:r>
    </w:p>
    <w:p w14:paraId="392D8431" w14:textId="77777777" w:rsidR="00636DB4" w:rsidRPr="00C443A3" w:rsidRDefault="00636DB4" w:rsidP="00C443A3">
      <w:pPr>
        <w:pStyle w:val="PargrafodaLista"/>
        <w:spacing w:line="360" w:lineRule="auto"/>
        <w:jc w:val="both"/>
      </w:pPr>
      <w:r w:rsidRPr="00C443A3">
        <w:t xml:space="preserve">Cliente: </w:t>
      </w:r>
    </w:p>
    <w:p w14:paraId="22351336" w14:textId="77777777" w:rsidR="00636DB4" w:rsidRPr="00413750" w:rsidRDefault="00636DB4" w:rsidP="00636DB4">
      <w:pPr>
        <w:pStyle w:val="PargrafodaLista"/>
        <w:numPr>
          <w:ilvl w:val="0"/>
          <w:numId w:val="8"/>
        </w:numPr>
        <w:spacing w:line="360" w:lineRule="auto"/>
        <w:jc w:val="both"/>
        <w:rPr>
          <w:b w:val="0"/>
          <w:bCs/>
        </w:rPr>
      </w:pPr>
      <w:r w:rsidRPr="00413750">
        <w:rPr>
          <w:b w:val="0"/>
          <w:bCs/>
        </w:rPr>
        <w:t>Explicar e especificar necessidades que deseja que sejam satisfeitas;</w:t>
      </w:r>
    </w:p>
    <w:p w14:paraId="692EB610" w14:textId="77777777" w:rsidR="00636DB4" w:rsidRPr="00413750" w:rsidRDefault="00636DB4" w:rsidP="00636DB4">
      <w:pPr>
        <w:pStyle w:val="PargrafodaLista"/>
        <w:numPr>
          <w:ilvl w:val="0"/>
          <w:numId w:val="8"/>
        </w:numPr>
        <w:spacing w:line="360" w:lineRule="auto"/>
        <w:jc w:val="both"/>
        <w:rPr>
          <w:b w:val="0"/>
          <w:bCs/>
        </w:rPr>
      </w:pPr>
      <w:r w:rsidRPr="00413750">
        <w:rPr>
          <w:b w:val="0"/>
          <w:bCs/>
        </w:rPr>
        <w:t>Garantir os meios necessários.</w:t>
      </w:r>
    </w:p>
    <w:p w14:paraId="43559D49" w14:textId="77777777" w:rsidR="00636DB4" w:rsidRDefault="00636DB4" w:rsidP="00636DB4"/>
    <w:p w14:paraId="3058FEC6" w14:textId="42922D22" w:rsidR="00F164D9" w:rsidRDefault="00F164D9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</w:p>
    <w:p w14:paraId="71957AB5" w14:textId="3C07772A" w:rsidR="00F164D9" w:rsidRDefault="00F164D9" w:rsidP="00F164D9">
      <w:pPr>
        <w:pStyle w:val="Ttulo1"/>
        <w:numPr>
          <w:ilvl w:val="0"/>
          <w:numId w:val="1"/>
        </w:numPr>
      </w:pPr>
      <w:bookmarkStart w:id="151" w:name="_Toc65505212"/>
      <w:bookmarkStart w:id="152" w:name="_Toc65505607"/>
      <w:bookmarkStart w:id="153" w:name="_Toc65505660"/>
      <w:bookmarkStart w:id="154" w:name="_Toc65521312"/>
      <w:bookmarkStart w:id="155" w:name="_Toc65527554"/>
      <w:bookmarkStart w:id="156" w:name="_Toc65790382"/>
      <w:bookmarkStart w:id="157" w:name="_Toc65790452"/>
      <w:bookmarkStart w:id="158" w:name="_Toc65790643"/>
      <w:bookmarkStart w:id="159" w:name="_Toc65790720"/>
      <w:bookmarkStart w:id="160" w:name="_Toc65790777"/>
      <w:proofErr w:type="spellStart"/>
      <w:r>
        <w:lastRenderedPageBreak/>
        <w:t>Milestones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proofErr w:type="spellEnd"/>
    </w:p>
    <w:p w14:paraId="7ADACB55" w14:textId="2C8285CD" w:rsidR="00F164D9" w:rsidRDefault="000E0E46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653DE5E" wp14:editId="2DAC1850">
                <wp:simplePos x="0" y="0"/>
                <wp:positionH relativeFrom="margin">
                  <wp:align>center</wp:align>
                </wp:positionH>
                <wp:positionV relativeFrom="paragraph">
                  <wp:posOffset>769721</wp:posOffset>
                </wp:positionV>
                <wp:extent cx="6894195" cy="6332220"/>
                <wp:effectExtent l="0" t="0" r="1905" b="0"/>
                <wp:wrapSquare wrapText="bothSides"/>
                <wp:docPr id="301" name="Agrupar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4424" cy="6332220"/>
                          <a:chOff x="0" y="0"/>
                          <a:chExt cx="6894424" cy="6332220"/>
                        </a:xfrm>
                      </wpg:grpSpPr>
                      <pic:pic xmlns:pic="http://schemas.openxmlformats.org/drawingml/2006/picture">
                        <pic:nvPicPr>
                          <pic:cNvPr id="281" name="Imagem 28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46" b="43304"/>
                          <a:stretch/>
                        </pic:blipFill>
                        <pic:spPr bwMode="auto">
                          <a:xfrm>
                            <a:off x="403110" y="0"/>
                            <a:ext cx="5372100" cy="633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2" name="Caixa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749618" y="959903"/>
                            <a:ext cx="2136775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469F07" w14:textId="292212BB" w:rsidR="005E48DC" w:rsidRPr="006B2841" w:rsidRDefault="005E48DC">
                              <w:pPr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6B2841"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  <w:t>Milestones</w:t>
                              </w:r>
                              <w:proofErr w:type="spellEnd"/>
                              <w:r w:rsidRPr="006B2841"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  <w:t xml:space="preserve"> Externos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3" name="Caixa de Texto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5331689" y="1261924"/>
                            <a:ext cx="2636520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64334B" w14:textId="388E0A9B" w:rsidR="005E48DC" w:rsidRPr="006B2841" w:rsidRDefault="005E48DC" w:rsidP="00F35EDB">
                              <w:pPr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6B2841"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  <w:t>Milestones</w:t>
                              </w:r>
                              <w:proofErr w:type="spellEnd"/>
                              <w:r w:rsidRPr="006B2841">
                                <w:rPr>
                                  <w:color w:val="51C2D5" w:themeColor="accent3"/>
                                  <w:sz w:val="36"/>
                                  <w:szCs w:val="28"/>
                                </w:rPr>
                                <w:t xml:space="preserve"> Internos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53DE5E" id="Agrupar 301" o:spid="_x0000_s1037" style="position:absolute;margin-left:0;margin-top:60.6pt;width:542.85pt;height:498.6pt;z-index:251767808;mso-position-horizontal:center;mso-position-horizontal-relative:margin;mso-position-vertical-relative:text" coordsize="68944,6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">
                <v:shape id="Imagem 281" o:spid="_x0000_s1038" type="#_x0000_t75" alt="Uma imagem com texto&#10;&#10;Descrição gerada automaticamente" style="position:absolute;left:4031;width:53721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">
                  <v:imagedata r:id="rId29" o:title="Uma imagem com texto&#10;&#10;Descrição gerada automaticamente" croptop="6256f" cropbottom="28380f"/>
                </v:shape>
                <v:shape id="_x0000_s1039" type="#_x0000_t202" style="position:absolute;left:-7496;top:9598;width:21368;height:6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" filled="f" stroked="f">
                  <v:textbox>
                    <w:txbxContent>
                      <w:p w14:paraId="76469F07" w14:textId="292212BB" w:rsidR="005E48DC" w:rsidRPr="006B2841" w:rsidRDefault="005E48DC">
                        <w:pPr>
                          <w:rPr>
                            <w:color w:val="51C2D5" w:themeColor="accent3"/>
                            <w:sz w:val="36"/>
                            <w:szCs w:val="28"/>
                          </w:rPr>
                        </w:pPr>
                        <w:proofErr w:type="spellStart"/>
                        <w:r w:rsidRPr="006B2841">
                          <w:rPr>
                            <w:color w:val="51C2D5" w:themeColor="accent3"/>
                            <w:sz w:val="36"/>
                            <w:szCs w:val="28"/>
                          </w:rPr>
                          <w:t>Milestones</w:t>
                        </w:r>
                        <w:proofErr w:type="spellEnd"/>
                        <w:r w:rsidRPr="006B2841">
                          <w:rPr>
                            <w:color w:val="51C2D5" w:themeColor="accent3"/>
                            <w:sz w:val="36"/>
                            <w:szCs w:val="28"/>
                          </w:rPr>
                          <w:t xml:space="preserve"> Externos</w:t>
                        </w:r>
                      </w:p>
                    </w:txbxContent>
                  </v:textbox>
                </v:shape>
                <v:shape id="_x0000_s1040" type="#_x0000_t202" style="position:absolute;left:53316;top:12619;width:26365;height:489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" filled="f" stroked="f">
                  <v:textbox>
                    <w:txbxContent>
                      <w:p w14:paraId="3164334B" w14:textId="388E0A9B" w:rsidR="005E48DC" w:rsidRPr="006B2841" w:rsidRDefault="005E48DC" w:rsidP="00F35EDB">
                        <w:pPr>
                          <w:rPr>
                            <w:color w:val="51C2D5" w:themeColor="accent3"/>
                            <w:sz w:val="36"/>
                            <w:szCs w:val="28"/>
                          </w:rPr>
                        </w:pPr>
                        <w:proofErr w:type="spellStart"/>
                        <w:r w:rsidRPr="006B2841">
                          <w:rPr>
                            <w:color w:val="51C2D5" w:themeColor="accent3"/>
                            <w:sz w:val="36"/>
                            <w:szCs w:val="28"/>
                          </w:rPr>
                          <w:t>Milestones</w:t>
                        </w:r>
                        <w:proofErr w:type="spellEnd"/>
                        <w:r w:rsidRPr="006B2841">
                          <w:rPr>
                            <w:color w:val="51C2D5" w:themeColor="accent3"/>
                            <w:sz w:val="36"/>
                            <w:szCs w:val="28"/>
                          </w:rPr>
                          <w:t xml:space="preserve"> Internos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164D9">
        <w:br w:type="page"/>
      </w:r>
    </w:p>
    <w:p w14:paraId="37F4E53E" w14:textId="14F066EB" w:rsidR="00F164D9" w:rsidRDefault="00F164D9" w:rsidP="00F164D9">
      <w:pPr>
        <w:pStyle w:val="Ttulo1"/>
        <w:numPr>
          <w:ilvl w:val="0"/>
          <w:numId w:val="1"/>
        </w:numPr>
      </w:pPr>
      <w:bookmarkStart w:id="161" w:name="_Toc65505213"/>
      <w:bookmarkStart w:id="162" w:name="_Toc65505608"/>
      <w:bookmarkStart w:id="163" w:name="_Toc65505661"/>
      <w:bookmarkStart w:id="164" w:name="_Toc65521313"/>
      <w:bookmarkStart w:id="165" w:name="_Toc65527555"/>
      <w:bookmarkStart w:id="166" w:name="_Toc65790383"/>
      <w:bookmarkStart w:id="167" w:name="_Toc65790453"/>
      <w:bookmarkStart w:id="168" w:name="_Toc65790644"/>
      <w:bookmarkStart w:id="169" w:name="_Toc65790721"/>
      <w:bookmarkStart w:id="170" w:name="_Toc65790778"/>
      <w:r>
        <w:lastRenderedPageBreak/>
        <w:t>Lista de Riscos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7B0F4366" w14:textId="37C093B2" w:rsidR="00740A8E" w:rsidRPr="00AD53D2" w:rsidRDefault="00740A8E" w:rsidP="00740A8E">
      <w:pPr>
        <w:spacing w:line="360" w:lineRule="auto"/>
        <w:jc w:val="both"/>
        <w:rPr>
          <w:b w:val="0"/>
          <w:bCs/>
        </w:rPr>
      </w:pPr>
      <w:r w:rsidRPr="00AD53D2">
        <w:rPr>
          <w:b w:val="0"/>
          <w:bCs/>
        </w:rPr>
        <w:t>Nesta secção são identificados os vários riscos que podem contribuir para o insucesso do projeto.</w:t>
      </w:r>
    </w:p>
    <w:tbl>
      <w:tblPr>
        <w:tblStyle w:val="TabelacomGrelhaClara"/>
        <w:tblpPr w:leftFromText="141" w:rightFromText="141" w:vertAnchor="text" w:tblpY="24"/>
        <w:tblW w:w="10201" w:type="dxa"/>
        <w:tblLayout w:type="fixed"/>
        <w:tblLook w:val="0400" w:firstRow="0" w:lastRow="0" w:firstColumn="0" w:lastColumn="0" w:noHBand="0" w:noVBand="1"/>
      </w:tblPr>
      <w:tblGrid>
        <w:gridCol w:w="10201"/>
      </w:tblGrid>
      <w:tr w:rsidR="00890534" w14:paraId="6B48C023" w14:textId="77777777" w:rsidTr="00890534">
        <w:tc>
          <w:tcPr>
            <w:tcW w:w="10201" w:type="dxa"/>
            <w:shd w:val="clear" w:color="auto" w:fill="51C2D5" w:themeFill="accent3"/>
          </w:tcPr>
          <w:p w14:paraId="47DC58D5" w14:textId="77777777" w:rsidR="00890534" w:rsidRPr="00C443A3" w:rsidRDefault="00890534" w:rsidP="00890534">
            <w:pPr>
              <w:spacing w:line="360" w:lineRule="auto"/>
              <w:jc w:val="center"/>
              <w:rPr>
                <w:b w:val="0"/>
                <w:iCs/>
              </w:rPr>
            </w:pPr>
            <w:r w:rsidRPr="00890534">
              <w:rPr>
                <w:iCs/>
                <w:color w:val="FFFFFF" w:themeColor="background1"/>
              </w:rPr>
              <w:t>Lista de Riscos</w:t>
            </w:r>
          </w:p>
        </w:tc>
      </w:tr>
      <w:tr w:rsidR="00890534" w14:paraId="572597A7" w14:textId="77777777" w:rsidTr="00890534">
        <w:tc>
          <w:tcPr>
            <w:tcW w:w="10201" w:type="dxa"/>
          </w:tcPr>
          <w:p w14:paraId="60FFF9F8" w14:textId="77777777" w:rsidR="00890534" w:rsidRDefault="00890534" w:rsidP="00890534">
            <w:pPr>
              <w:spacing w:line="360" w:lineRule="auto"/>
              <w:jc w:val="center"/>
              <w:rPr>
                <w:b w:val="0"/>
              </w:rPr>
            </w:pPr>
            <w:r w:rsidRPr="00890534">
              <w:rPr>
                <w:sz w:val="24"/>
                <w:szCs w:val="20"/>
              </w:rPr>
              <w:t>Riscos na Execução do Projeto</w:t>
            </w:r>
          </w:p>
        </w:tc>
      </w:tr>
      <w:tr w:rsidR="00890534" w14:paraId="5B399DC5" w14:textId="77777777" w:rsidTr="00890534">
        <w:tc>
          <w:tcPr>
            <w:tcW w:w="10201" w:type="dxa"/>
          </w:tcPr>
          <w:p w14:paraId="5837C579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Interpretação incorreta dos requisitos do cliente</w:t>
            </w:r>
          </w:p>
          <w:p w14:paraId="6E9F8AB2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Incumprimento das tarefas individuais por parte dos elementos da equipa</w:t>
            </w:r>
          </w:p>
          <w:p w14:paraId="7998C366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Incompreensão dos elementos da equipa das tarefas atribuídas</w:t>
            </w:r>
          </w:p>
          <w:p w14:paraId="748D2041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 xml:space="preserve">Atrasos na conclusão das </w:t>
            </w:r>
            <w:proofErr w:type="spellStart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deliverables</w:t>
            </w:r>
            <w:proofErr w:type="spellEnd"/>
          </w:p>
          <w:p w14:paraId="651B55B9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 xml:space="preserve">Atrasos na conclusão das </w:t>
            </w:r>
            <w:proofErr w:type="spellStart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milestones</w:t>
            </w:r>
            <w:proofErr w:type="spellEnd"/>
          </w:p>
          <w:p w14:paraId="64B47AA3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Atraso na entrega do produto final</w:t>
            </w:r>
          </w:p>
          <w:p w14:paraId="7AD1B6A6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Cronograma desregulado</w:t>
            </w:r>
          </w:p>
          <w:p w14:paraId="5A58ECAC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Desistência de um dos elementos do grupo</w:t>
            </w:r>
          </w:p>
          <w:p w14:paraId="207C71C1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Escassez de recursos humanos</w:t>
            </w:r>
          </w:p>
          <w:p w14:paraId="6124C8D6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Má aplicação/desconhecimento das metodologias</w:t>
            </w:r>
          </w:p>
        </w:tc>
      </w:tr>
      <w:tr w:rsidR="00890534" w14:paraId="1291AEFF" w14:textId="77777777" w:rsidTr="00890534">
        <w:tc>
          <w:tcPr>
            <w:tcW w:w="10201" w:type="dxa"/>
          </w:tcPr>
          <w:p w14:paraId="4C667B36" w14:textId="77777777" w:rsidR="00890534" w:rsidRPr="00890534" w:rsidRDefault="00890534" w:rsidP="00890534">
            <w:pPr>
              <w:spacing w:line="360" w:lineRule="auto"/>
              <w:jc w:val="center"/>
              <w:rPr>
                <w:b w:val="0"/>
                <w:sz w:val="24"/>
                <w:szCs w:val="20"/>
              </w:rPr>
            </w:pPr>
            <w:r w:rsidRPr="00890534">
              <w:rPr>
                <w:sz w:val="24"/>
                <w:szCs w:val="20"/>
              </w:rPr>
              <w:t>Riscos Técnicos</w:t>
            </w:r>
          </w:p>
        </w:tc>
      </w:tr>
      <w:tr w:rsidR="00890534" w14:paraId="33B4A4A9" w14:textId="77777777" w:rsidTr="00890534">
        <w:tc>
          <w:tcPr>
            <w:tcW w:w="10201" w:type="dxa"/>
          </w:tcPr>
          <w:p w14:paraId="79F32115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Uso de Software inadequado</w:t>
            </w:r>
          </w:p>
          <w:p w14:paraId="7F492886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Interface inapropriada para o Utilizador Final</w:t>
            </w:r>
          </w:p>
          <w:p w14:paraId="34A48D4C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Avarias de Hardware</w:t>
            </w:r>
          </w:p>
          <w:p w14:paraId="27CD76C0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Falta de formação técnica</w:t>
            </w:r>
          </w:p>
          <w:p w14:paraId="10516AEF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Impossibilidade de garantir a manutenção do Sistema</w:t>
            </w:r>
          </w:p>
          <w:p w14:paraId="1E801BBB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Falhas de Software</w:t>
            </w:r>
          </w:p>
        </w:tc>
      </w:tr>
      <w:tr w:rsidR="00890534" w14:paraId="70521D18" w14:textId="77777777" w:rsidTr="00890534">
        <w:tc>
          <w:tcPr>
            <w:tcW w:w="10201" w:type="dxa"/>
          </w:tcPr>
          <w:p w14:paraId="341DA510" w14:textId="77777777" w:rsidR="00890534" w:rsidRPr="00890534" w:rsidRDefault="00890534" w:rsidP="00890534">
            <w:pPr>
              <w:spacing w:line="360" w:lineRule="auto"/>
              <w:jc w:val="center"/>
              <w:rPr>
                <w:b w:val="0"/>
                <w:sz w:val="24"/>
                <w:szCs w:val="20"/>
              </w:rPr>
            </w:pPr>
            <w:r w:rsidRPr="00890534">
              <w:rPr>
                <w:sz w:val="24"/>
                <w:szCs w:val="20"/>
              </w:rPr>
              <w:t>Riscos do Negócio</w:t>
            </w:r>
          </w:p>
        </w:tc>
      </w:tr>
      <w:tr w:rsidR="00890534" w14:paraId="60B9BD3B" w14:textId="77777777" w:rsidTr="00890534">
        <w:tc>
          <w:tcPr>
            <w:tcW w:w="10201" w:type="dxa"/>
          </w:tcPr>
          <w:p w14:paraId="19330A19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Infamiliaridade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com a área de negócio</w:t>
            </w:r>
          </w:p>
          <w:p w14:paraId="5617159B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 xml:space="preserve">Insuficiente levantamento de </w:t>
            </w:r>
            <w:r w:rsidRPr="00154A35">
              <w:rPr>
                <w:rFonts w:ascii="Calibri" w:eastAsia="Calibri" w:hAnsi="Calibri" w:cs="Calibri"/>
                <w:b w:val="0"/>
                <w:color w:val="000000"/>
                <w:sz w:val="22"/>
              </w:rPr>
              <w:t>requisitos</w:t>
            </w:r>
          </w:p>
          <w:p w14:paraId="4EA4C1CF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Orçamento não correspondente à realidade</w:t>
            </w:r>
          </w:p>
          <w:p w14:paraId="21AC0E9F" w14:textId="77777777" w:rsidR="00890534" w:rsidRDefault="00890534" w:rsidP="0089053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User</w:t>
            </w:r>
            <w:proofErr w:type="spellEnd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>Experience</w:t>
            </w:r>
            <w:proofErr w:type="spellEnd"/>
            <w:r>
              <w:rPr>
                <w:rFonts w:ascii="Calibri" w:eastAsia="Calibri" w:hAnsi="Calibri" w:cs="Calibri"/>
                <w:b w:val="0"/>
                <w:color w:val="000000"/>
                <w:sz w:val="22"/>
              </w:rPr>
              <w:t xml:space="preserve"> não correspondente ao esperado</w:t>
            </w:r>
          </w:p>
        </w:tc>
      </w:tr>
    </w:tbl>
    <w:p w14:paraId="58462799" w14:textId="40FA2190" w:rsidR="00F164D9" w:rsidRDefault="00F164D9" w:rsidP="00890534">
      <w:pPr>
        <w:pStyle w:val="Ttulo1"/>
        <w:numPr>
          <w:ilvl w:val="0"/>
          <w:numId w:val="1"/>
        </w:numPr>
      </w:pPr>
      <w:bookmarkStart w:id="171" w:name="_Toc65505214"/>
      <w:bookmarkStart w:id="172" w:name="_Toc65505609"/>
      <w:bookmarkStart w:id="173" w:name="_Toc65505662"/>
      <w:bookmarkStart w:id="174" w:name="_Toc65521314"/>
      <w:bookmarkStart w:id="175" w:name="_Toc65527556"/>
      <w:bookmarkStart w:id="176" w:name="_Toc65790384"/>
      <w:bookmarkStart w:id="177" w:name="_Toc65790454"/>
      <w:bookmarkStart w:id="178" w:name="_Toc65790645"/>
      <w:bookmarkStart w:id="179" w:name="_Toc65790722"/>
      <w:bookmarkStart w:id="180" w:name="_Toc65790779"/>
      <w:r>
        <w:lastRenderedPageBreak/>
        <w:t>Restrições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4D20CA5A" w14:textId="4E328DBE" w:rsidR="00740A8E" w:rsidRDefault="00740A8E" w:rsidP="00740A8E"/>
    <w:p w14:paraId="30D9B314" w14:textId="6F48871E" w:rsidR="00740A8E" w:rsidRPr="005E48DC" w:rsidRDefault="00740A8E" w:rsidP="00740A8E">
      <w:pPr>
        <w:spacing w:line="360" w:lineRule="auto"/>
        <w:jc w:val="both"/>
        <w:rPr>
          <w:b w:val="0"/>
          <w:bCs/>
          <w:sz w:val="32"/>
          <w:szCs w:val="24"/>
        </w:rPr>
      </w:pPr>
      <w:r w:rsidRPr="00740A8E">
        <w:rPr>
          <w:b w:val="0"/>
          <w:bCs/>
        </w:rPr>
        <w:t>Foram identificadas algumas restrições inerentes à natureza do projeto, sendo que as mesmas se encontram descritas na tabela seguinte, estando estas classificadas pelo seu nível de impacto no projeto.</w:t>
      </w:r>
    </w:p>
    <w:p w14:paraId="22436E9A" w14:textId="7E80F60D" w:rsidR="00740A8E" w:rsidRDefault="00740A8E" w:rsidP="00740A8E">
      <w:pPr>
        <w:spacing w:line="360" w:lineRule="auto"/>
        <w:jc w:val="both"/>
      </w:pPr>
    </w:p>
    <w:p w14:paraId="346C586B" w14:textId="77777777" w:rsidR="00FD4CBA" w:rsidRDefault="00FD4CBA" w:rsidP="00740A8E">
      <w:pPr>
        <w:spacing w:line="360" w:lineRule="auto"/>
        <w:jc w:val="both"/>
      </w:pPr>
    </w:p>
    <w:tbl>
      <w:tblPr>
        <w:tblStyle w:val="TabeladeGrelha1Clara-Destaque3"/>
        <w:tblW w:w="9016" w:type="dxa"/>
        <w:tblLayout w:type="fixed"/>
        <w:tblLook w:val="0400" w:firstRow="0" w:lastRow="0" w:firstColumn="0" w:lastColumn="0" w:noHBand="0" w:noVBand="1"/>
      </w:tblPr>
      <w:tblGrid>
        <w:gridCol w:w="2122"/>
        <w:gridCol w:w="3873"/>
        <w:gridCol w:w="3021"/>
      </w:tblGrid>
      <w:tr w:rsidR="00740A8E" w14:paraId="4F6DDEC8" w14:textId="77777777" w:rsidTr="00890534">
        <w:trPr>
          <w:trHeight w:val="312"/>
        </w:trPr>
        <w:tc>
          <w:tcPr>
            <w:tcW w:w="2122" w:type="dxa"/>
            <w:shd w:val="clear" w:color="auto" w:fill="51C2D5" w:themeFill="accent3"/>
          </w:tcPr>
          <w:p w14:paraId="6F65B037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Tipo de Restrição</w:t>
            </w:r>
          </w:p>
        </w:tc>
        <w:tc>
          <w:tcPr>
            <w:tcW w:w="3873" w:type="dxa"/>
            <w:shd w:val="clear" w:color="auto" w:fill="51C2D5" w:themeFill="accent3"/>
          </w:tcPr>
          <w:p w14:paraId="2B2616E2" w14:textId="427984E9" w:rsidR="00740A8E" w:rsidRPr="005E48DC" w:rsidRDefault="00740A8E" w:rsidP="00740A8E">
            <w:pPr>
              <w:spacing w:line="360" w:lineRule="auto"/>
              <w:jc w:val="center"/>
              <w:rPr>
                <w:b w:val="0"/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Restrição</w:t>
            </w:r>
          </w:p>
        </w:tc>
        <w:tc>
          <w:tcPr>
            <w:tcW w:w="3021" w:type="dxa"/>
            <w:shd w:val="clear" w:color="auto" w:fill="51C2D5" w:themeFill="accent3"/>
          </w:tcPr>
          <w:p w14:paraId="6F489AF7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Impacto</w:t>
            </w:r>
          </w:p>
        </w:tc>
      </w:tr>
      <w:tr w:rsidR="00740A8E" w14:paraId="5AE1EB47" w14:textId="77777777" w:rsidTr="00890534">
        <w:trPr>
          <w:trHeight w:val="950"/>
        </w:trPr>
        <w:tc>
          <w:tcPr>
            <w:tcW w:w="2122" w:type="dxa"/>
            <w:shd w:val="clear" w:color="auto" w:fill="51C2D5" w:themeFill="accent3"/>
          </w:tcPr>
          <w:p w14:paraId="45086B9C" w14:textId="77777777" w:rsidR="00740A8E" w:rsidRPr="005E48DC" w:rsidRDefault="00740A8E" w:rsidP="00740A8E">
            <w:pPr>
              <w:spacing w:line="360" w:lineRule="auto"/>
              <w:jc w:val="center"/>
              <w:rPr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Tempo</w:t>
            </w:r>
          </w:p>
        </w:tc>
        <w:tc>
          <w:tcPr>
            <w:tcW w:w="3873" w:type="dxa"/>
          </w:tcPr>
          <w:p w14:paraId="6F15080D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Conclusão do projeto dentro do prazo estabelecido (08/06/2021)</w:t>
            </w:r>
          </w:p>
        </w:tc>
        <w:tc>
          <w:tcPr>
            <w:tcW w:w="3021" w:type="dxa"/>
          </w:tcPr>
          <w:p w14:paraId="14E2C666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Elevado</w:t>
            </w:r>
          </w:p>
        </w:tc>
      </w:tr>
      <w:tr w:rsidR="00740A8E" w14:paraId="4F69E991" w14:textId="77777777" w:rsidTr="00890534">
        <w:trPr>
          <w:trHeight w:val="312"/>
        </w:trPr>
        <w:tc>
          <w:tcPr>
            <w:tcW w:w="2122" w:type="dxa"/>
            <w:shd w:val="clear" w:color="auto" w:fill="51C2D5" w:themeFill="accent3"/>
          </w:tcPr>
          <w:p w14:paraId="280BF3C9" w14:textId="77777777" w:rsidR="00740A8E" w:rsidRPr="005E48DC" w:rsidRDefault="00740A8E" w:rsidP="00740A8E">
            <w:pPr>
              <w:tabs>
                <w:tab w:val="center" w:pos="1259"/>
              </w:tabs>
              <w:spacing w:line="360" w:lineRule="auto"/>
              <w:jc w:val="center"/>
              <w:rPr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Recursos</w:t>
            </w:r>
          </w:p>
        </w:tc>
        <w:tc>
          <w:tcPr>
            <w:tcW w:w="3873" w:type="dxa"/>
          </w:tcPr>
          <w:p w14:paraId="6D943C8F" w14:textId="44AAC8F0" w:rsidR="00740A8E" w:rsidRPr="005E48DC" w:rsidRDefault="00FD4CBA" w:rsidP="00FD4CBA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 xml:space="preserve">Equipa de trabalho de </w:t>
            </w:r>
            <w:r w:rsidR="00B62AF9" w:rsidRPr="005E48DC">
              <w:rPr>
                <w:b w:val="0"/>
                <w:bCs/>
                <w:sz w:val="24"/>
                <w:szCs w:val="20"/>
              </w:rPr>
              <w:t>5</w:t>
            </w:r>
            <w:r w:rsidR="00634B90" w:rsidRPr="005E48DC">
              <w:rPr>
                <w:b w:val="0"/>
                <w:bCs/>
                <w:sz w:val="24"/>
                <w:szCs w:val="20"/>
              </w:rPr>
              <w:t xml:space="preserve"> </w:t>
            </w:r>
            <w:r w:rsidRPr="005E48DC">
              <w:rPr>
                <w:b w:val="0"/>
                <w:bCs/>
                <w:sz w:val="24"/>
                <w:szCs w:val="20"/>
              </w:rPr>
              <w:t>elementos</w:t>
            </w:r>
          </w:p>
        </w:tc>
        <w:tc>
          <w:tcPr>
            <w:tcW w:w="3021" w:type="dxa"/>
          </w:tcPr>
          <w:p w14:paraId="6AE43248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Elevado</w:t>
            </w:r>
          </w:p>
        </w:tc>
      </w:tr>
      <w:tr w:rsidR="00740A8E" w14:paraId="3978FCF3" w14:textId="77777777" w:rsidTr="00890534">
        <w:trPr>
          <w:trHeight w:val="312"/>
        </w:trPr>
        <w:tc>
          <w:tcPr>
            <w:tcW w:w="2122" w:type="dxa"/>
            <w:shd w:val="clear" w:color="auto" w:fill="51C2D5" w:themeFill="accent3"/>
          </w:tcPr>
          <w:p w14:paraId="2D3251CB" w14:textId="77777777" w:rsidR="00740A8E" w:rsidRPr="005E48DC" w:rsidRDefault="00740A8E" w:rsidP="00740A8E">
            <w:pPr>
              <w:spacing w:line="360" w:lineRule="auto"/>
              <w:jc w:val="center"/>
              <w:rPr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Recursos</w:t>
            </w:r>
          </w:p>
        </w:tc>
        <w:tc>
          <w:tcPr>
            <w:tcW w:w="3873" w:type="dxa"/>
          </w:tcPr>
          <w:p w14:paraId="7E78A4B8" w14:textId="1FF1D56F" w:rsidR="00740A8E" w:rsidRPr="005E48DC" w:rsidRDefault="00FD4CBA" w:rsidP="00FD4CBA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Número limitado dos custos com recursos humanos (1</w:t>
            </w:r>
            <w:r w:rsidR="00634B90" w:rsidRPr="005E48DC">
              <w:rPr>
                <w:b w:val="0"/>
                <w:bCs/>
                <w:sz w:val="24"/>
                <w:szCs w:val="20"/>
              </w:rPr>
              <w:t>2</w:t>
            </w:r>
            <w:r w:rsidRPr="005E48DC">
              <w:rPr>
                <w:b w:val="0"/>
                <w:bCs/>
                <w:sz w:val="24"/>
                <w:szCs w:val="20"/>
              </w:rPr>
              <w:t xml:space="preserve"> horas semanais * </w:t>
            </w:r>
            <w:r w:rsidR="00634B90" w:rsidRPr="005E48DC">
              <w:rPr>
                <w:b w:val="0"/>
                <w:bCs/>
                <w:sz w:val="24"/>
                <w:szCs w:val="20"/>
              </w:rPr>
              <w:t>14</w:t>
            </w:r>
            <w:r w:rsidRPr="005E48DC">
              <w:rPr>
                <w:b w:val="0"/>
                <w:bCs/>
                <w:sz w:val="24"/>
                <w:szCs w:val="20"/>
              </w:rPr>
              <w:t xml:space="preserve"> semanas)</w:t>
            </w:r>
          </w:p>
        </w:tc>
        <w:tc>
          <w:tcPr>
            <w:tcW w:w="3021" w:type="dxa"/>
          </w:tcPr>
          <w:p w14:paraId="75542E16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Médio</w:t>
            </w:r>
          </w:p>
        </w:tc>
      </w:tr>
      <w:tr w:rsidR="00740A8E" w14:paraId="7E92A3E3" w14:textId="77777777" w:rsidTr="00890534">
        <w:trPr>
          <w:trHeight w:val="312"/>
        </w:trPr>
        <w:tc>
          <w:tcPr>
            <w:tcW w:w="2122" w:type="dxa"/>
            <w:shd w:val="clear" w:color="auto" w:fill="51C2D5" w:themeFill="accent3"/>
          </w:tcPr>
          <w:p w14:paraId="718CD2F6" w14:textId="77777777" w:rsidR="00740A8E" w:rsidRPr="005E48DC" w:rsidRDefault="00740A8E" w:rsidP="00740A8E">
            <w:pPr>
              <w:spacing w:line="360" w:lineRule="auto"/>
              <w:jc w:val="center"/>
              <w:rPr>
                <w:color w:val="FFFFFF" w:themeColor="background1"/>
                <w:sz w:val="24"/>
                <w:szCs w:val="20"/>
              </w:rPr>
            </w:pPr>
            <w:r w:rsidRPr="005E48DC">
              <w:rPr>
                <w:color w:val="FFFFFF" w:themeColor="background1"/>
                <w:sz w:val="24"/>
                <w:szCs w:val="20"/>
              </w:rPr>
              <w:t>Tecnologias a Utilizar no desenvolvimento da aplicação</w:t>
            </w:r>
          </w:p>
        </w:tc>
        <w:tc>
          <w:tcPr>
            <w:tcW w:w="3873" w:type="dxa"/>
          </w:tcPr>
          <w:p w14:paraId="42861BA8" w14:textId="7CD9E186" w:rsidR="00FD4CBA" w:rsidRPr="005E48DC" w:rsidRDefault="00FD4CBA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  <w:lang w:val="en-US"/>
              </w:rPr>
            </w:pPr>
            <w:proofErr w:type="spellStart"/>
            <w:r w:rsidRPr="005E48DC">
              <w:rPr>
                <w:b w:val="0"/>
                <w:bCs/>
                <w:sz w:val="24"/>
                <w:szCs w:val="20"/>
                <w:lang w:val="en-US"/>
              </w:rPr>
              <w:t>ReactNative</w:t>
            </w:r>
            <w:proofErr w:type="spellEnd"/>
            <w:r w:rsidRPr="005E48DC">
              <w:rPr>
                <w:b w:val="0"/>
                <w:bCs/>
                <w:sz w:val="24"/>
                <w:szCs w:val="20"/>
                <w:lang w:val="en-US"/>
              </w:rPr>
              <w:t xml:space="preserve">, MongoDB, </w:t>
            </w:r>
            <w:proofErr w:type="spellStart"/>
            <w:r w:rsidRPr="005E48DC">
              <w:rPr>
                <w:b w:val="0"/>
                <w:bCs/>
                <w:sz w:val="24"/>
                <w:szCs w:val="20"/>
                <w:lang w:val="en-US"/>
              </w:rPr>
              <w:t>SpringBoot</w:t>
            </w:r>
            <w:proofErr w:type="spellEnd"/>
            <w:r w:rsidRPr="005E48DC">
              <w:rPr>
                <w:b w:val="0"/>
                <w:bCs/>
                <w:sz w:val="24"/>
                <w:szCs w:val="20"/>
                <w:lang w:val="en-US"/>
              </w:rPr>
              <w:t xml:space="preserve">, </w:t>
            </w:r>
            <w:proofErr w:type="spellStart"/>
            <w:r w:rsidRPr="005E48DC">
              <w:rPr>
                <w:b w:val="0"/>
                <w:bCs/>
                <w:sz w:val="24"/>
                <w:szCs w:val="20"/>
                <w:lang w:val="en-US"/>
              </w:rPr>
              <w:t>GoogleMapsAPI</w:t>
            </w:r>
            <w:proofErr w:type="spellEnd"/>
            <w:r w:rsidRPr="005E48DC">
              <w:rPr>
                <w:b w:val="0"/>
                <w:bCs/>
                <w:sz w:val="24"/>
                <w:szCs w:val="20"/>
                <w:lang w:val="en-US"/>
              </w:rPr>
              <w:t xml:space="preserve">, </w:t>
            </w:r>
            <w:proofErr w:type="spellStart"/>
            <w:r w:rsidRPr="005E48DC">
              <w:rPr>
                <w:b w:val="0"/>
                <w:bCs/>
                <w:sz w:val="24"/>
                <w:szCs w:val="20"/>
                <w:lang w:val="en-US"/>
              </w:rPr>
              <w:t>AndroidStudio</w:t>
            </w:r>
            <w:proofErr w:type="spellEnd"/>
            <w:r w:rsidRPr="005E48DC">
              <w:rPr>
                <w:b w:val="0"/>
                <w:bCs/>
                <w:sz w:val="24"/>
                <w:szCs w:val="20"/>
                <w:lang w:val="en-US"/>
              </w:rPr>
              <w:t>, Compass</w:t>
            </w:r>
          </w:p>
        </w:tc>
        <w:tc>
          <w:tcPr>
            <w:tcW w:w="3021" w:type="dxa"/>
          </w:tcPr>
          <w:p w14:paraId="2DDFD246" w14:textId="77777777" w:rsidR="00740A8E" w:rsidRPr="005E48DC" w:rsidRDefault="00740A8E" w:rsidP="00740A8E">
            <w:pPr>
              <w:spacing w:line="360" w:lineRule="auto"/>
              <w:jc w:val="center"/>
              <w:rPr>
                <w:b w:val="0"/>
                <w:bCs/>
                <w:sz w:val="24"/>
                <w:szCs w:val="20"/>
              </w:rPr>
            </w:pPr>
            <w:r w:rsidRPr="005E48DC">
              <w:rPr>
                <w:b w:val="0"/>
                <w:bCs/>
                <w:sz w:val="24"/>
                <w:szCs w:val="20"/>
              </w:rPr>
              <w:t>Médio</w:t>
            </w:r>
          </w:p>
        </w:tc>
      </w:tr>
    </w:tbl>
    <w:p w14:paraId="0474A08C" w14:textId="77777777" w:rsidR="00740A8E" w:rsidRDefault="00740A8E" w:rsidP="00740A8E"/>
    <w:p w14:paraId="0F59C297" w14:textId="018AE5DD" w:rsidR="00F164D9" w:rsidRDefault="00F164D9" w:rsidP="00FD4CBA"/>
    <w:p w14:paraId="48A0FBF1" w14:textId="62EE3048" w:rsidR="00F164D9" w:rsidRDefault="00F164D9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  <w:r>
        <w:br w:type="page"/>
      </w:r>
    </w:p>
    <w:p w14:paraId="66BF1664" w14:textId="0AB20A88" w:rsidR="00F164D9" w:rsidRDefault="00F164D9" w:rsidP="00F164D9">
      <w:pPr>
        <w:pStyle w:val="Ttulo1"/>
        <w:numPr>
          <w:ilvl w:val="0"/>
          <w:numId w:val="1"/>
        </w:numPr>
      </w:pPr>
      <w:bookmarkStart w:id="181" w:name="_Toc65505215"/>
      <w:bookmarkStart w:id="182" w:name="_Toc65505610"/>
      <w:bookmarkStart w:id="183" w:name="_Toc65505663"/>
      <w:bookmarkStart w:id="184" w:name="_Toc65521315"/>
      <w:bookmarkStart w:id="185" w:name="_Toc65527557"/>
      <w:bookmarkStart w:id="186" w:name="_Toc65790385"/>
      <w:bookmarkStart w:id="187" w:name="_Toc65790455"/>
      <w:bookmarkStart w:id="188" w:name="_Toc65790646"/>
      <w:bookmarkStart w:id="189" w:name="_Toc65790723"/>
      <w:bookmarkStart w:id="190" w:name="_Toc65790780"/>
      <w:r>
        <w:lastRenderedPageBreak/>
        <w:t>Pressupostos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0B0BBC65" w14:textId="33B748F2" w:rsidR="00740A8E" w:rsidRPr="006B2841" w:rsidRDefault="00740A8E" w:rsidP="006B2841"/>
    <w:p w14:paraId="73DDF7D5" w14:textId="4AEFA033" w:rsidR="00740A8E" w:rsidRPr="005E48DC" w:rsidRDefault="00740A8E" w:rsidP="006B2841">
      <w:pPr>
        <w:jc w:val="both"/>
        <w:rPr>
          <w:b w:val="0"/>
          <w:bCs/>
        </w:rPr>
      </w:pPr>
      <w:r w:rsidRPr="005E48DC">
        <w:rPr>
          <w:b w:val="0"/>
          <w:bCs/>
        </w:rPr>
        <w:t>Os pressupostos representam aquilo que foi suposto antecipadamente ao desenvolvimento do projeto juntamente com o cliente.</w:t>
      </w:r>
    </w:p>
    <w:p w14:paraId="2579A622" w14:textId="77777777" w:rsidR="00740A8E" w:rsidRDefault="00740A8E" w:rsidP="00740A8E"/>
    <w:p w14:paraId="3705C832" w14:textId="2A0609E4" w:rsidR="00740A8E" w:rsidRDefault="00740A8E" w:rsidP="006B2841"/>
    <w:p w14:paraId="217EA780" w14:textId="69464036" w:rsidR="00F164D9" w:rsidRDefault="00C443A3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  <w:r>
        <w:rPr>
          <w:noProof/>
        </w:rPr>
        <w:drawing>
          <wp:inline distT="0" distB="0" distL="0" distR="0" wp14:anchorId="471A4503" wp14:editId="4F81D4FC">
            <wp:extent cx="6371590" cy="6969125"/>
            <wp:effectExtent l="0" t="0" r="0" b="317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D9">
        <w:br w:type="page"/>
      </w:r>
    </w:p>
    <w:p w14:paraId="6AE42FC4" w14:textId="1C752623" w:rsidR="00F913AE" w:rsidRDefault="00F164D9" w:rsidP="00215046">
      <w:pPr>
        <w:pStyle w:val="Ttulo1"/>
        <w:numPr>
          <w:ilvl w:val="0"/>
          <w:numId w:val="1"/>
        </w:numPr>
      </w:pPr>
      <w:bookmarkStart w:id="191" w:name="_Toc65505216"/>
      <w:bookmarkStart w:id="192" w:name="_Toc65505611"/>
      <w:bookmarkStart w:id="193" w:name="_Toc65505664"/>
      <w:bookmarkStart w:id="194" w:name="_Toc65521316"/>
      <w:bookmarkStart w:id="195" w:name="_Toc65527558"/>
      <w:bookmarkStart w:id="196" w:name="_Toc65790386"/>
      <w:bookmarkStart w:id="197" w:name="_Toc65790456"/>
      <w:bookmarkStart w:id="198" w:name="_Toc65790647"/>
      <w:bookmarkStart w:id="199" w:name="_Toc65790724"/>
      <w:bookmarkStart w:id="200" w:name="_Toc65790781"/>
      <w:r>
        <w:lastRenderedPageBreak/>
        <w:t>Lista de Ferramentas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44CDAD" w14:textId="512316B3" w:rsidR="00215046" w:rsidRDefault="00215046" w:rsidP="00215046"/>
    <w:p w14:paraId="50E0FEC2" w14:textId="7C9742EB" w:rsidR="00215046" w:rsidRPr="00307E14" w:rsidRDefault="00215046" w:rsidP="00FA2935">
      <w:pPr>
        <w:spacing w:line="360" w:lineRule="auto"/>
        <w:jc w:val="both"/>
        <w:rPr>
          <w:b w:val="0"/>
          <w:bCs/>
        </w:rPr>
      </w:pPr>
      <w:r w:rsidRPr="00307E14">
        <w:rPr>
          <w:b w:val="0"/>
          <w:bCs/>
        </w:rPr>
        <w:t xml:space="preserve">Para o desenvolvimento </w:t>
      </w:r>
      <w:r w:rsidRPr="006B2841">
        <w:rPr>
          <w:b w:val="0"/>
          <w:bCs/>
        </w:rPr>
        <w:t>deste projeto, foram utilizadas diversas ferramentas, linguagens de programação</w:t>
      </w:r>
      <w:r w:rsidR="00FA2935" w:rsidRPr="006B2841">
        <w:rPr>
          <w:b w:val="0"/>
          <w:bCs/>
        </w:rPr>
        <w:t xml:space="preserve"> e </w:t>
      </w:r>
      <w:proofErr w:type="spellStart"/>
      <w:r w:rsidRPr="006B2841">
        <w:rPr>
          <w:b w:val="0"/>
          <w:bCs/>
        </w:rPr>
        <w:t>APIs</w:t>
      </w:r>
      <w:proofErr w:type="spellEnd"/>
      <w:r w:rsidRPr="006B2841">
        <w:rPr>
          <w:b w:val="0"/>
          <w:bCs/>
        </w:rPr>
        <w:t xml:space="preserve"> para alcançar o objetivo pretendido e uma solução </w:t>
      </w:r>
      <w:r w:rsidRPr="00307E14">
        <w:rPr>
          <w:b w:val="0"/>
          <w:bCs/>
        </w:rPr>
        <w:t>favorável. As ferramentas utilizadas, antes de serem escolhidas sofreram uma análise tendo em consideração as necessidades futuras.</w:t>
      </w:r>
    </w:p>
    <w:p w14:paraId="6DC514AA" w14:textId="678ADE44" w:rsidR="00215046" w:rsidRPr="00307E14" w:rsidRDefault="00FA2935" w:rsidP="00FA2935">
      <w:pPr>
        <w:spacing w:line="360" w:lineRule="auto"/>
        <w:jc w:val="both"/>
        <w:rPr>
          <w:b w:val="0"/>
          <w:bCs/>
        </w:rPr>
      </w:pPr>
      <w:r w:rsidRPr="00307E14">
        <w:rPr>
          <w:b w:val="0"/>
          <w:bCs/>
        </w:rPr>
        <w:t>D</w:t>
      </w:r>
      <w:r w:rsidR="00215046" w:rsidRPr="00307E14">
        <w:rPr>
          <w:b w:val="0"/>
          <w:bCs/>
        </w:rPr>
        <w:t>esta forma, a equipa tentou garantir que utilizaria as ferramentas mais eficazes e coerentes para o desenvolvimento deste projeto.</w:t>
      </w:r>
    </w:p>
    <w:tbl>
      <w:tblPr>
        <w:tblStyle w:val="TabeladeGrelha1Clara-Destaque3"/>
        <w:tblpPr w:leftFromText="180" w:rightFromText="180" w:vertAnchor="page" w:horzAnchor="margin" w:tblpXSpec="center" w:tblpY="5794"/>
        <w:tblW w:w="10012" w:type="dxa"/>
        <w:tblLook w:val="04A0" w:firstRow="1" w:lastRow="0" w:firstColumn="1" w:lastColumn="0" w:noHBand="0" w:noVBand="1"/>
      </w:tblPr>
      <w:tblGrid>
        <w:gridCol w:w="3203"/>
        <w:gridCol w:w="2804"/>
        <w:gridCol w:w="4005"/>
      </w:tblGrid>
      <w:tr w:rsidR="00890534" w:rsidRPr="007E36A9" w14:paraId="007B89B2" w14:textId="77777777" w:rsidTr="00890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shd w:val="clear" w:color="auto" w:fill="51C2D5" w:themeFill="accent3"/>
            <w:vAlign w:val="center"/>
          </w:tcPr>
          <w:p w14:paraId="22E787DE" w14:textId="77777777" w:rsidR="00890534" w:rsidRPr="00CB790B" w:rsidRDefault="00890534" w:rsidP="00890534">
            <w:pPr>
              <w:spacing w:line="360" w:lineRule="auto"/>
              <w:jc w:val="center"/>
              <w:rPr>
                <w:b/>
                <w:bCs w:val="0"/>
                <w:noProof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noProof/>
                <w:color w:val="FFFFFF" w:themeColor="background1"/>
                <w:sz w:val="18"/>
                <w:szCs w:val="18"/>
              </w:rPr>
              <w:t>Ícone</w:t>
            </w:r>
          </w:p>
        </w:tc>
        <w:tc>
          <w:tcPr>
            <w:tcW w:w="2804" w:type="dxa"/>
            <w:shd w:val="clear" w:color="auto" w:fill="51C2D5" w:themeFill="accent3"/>
            <w:vAlign w:val="center"/>
          </w:tcPr>
          <w:p w14:paraId="27540D9E" w14:textId="77777777" w:rsidR="00890534" w:rsidRPr="00CB790B" w:rsidRDefault="00890534" w:rsidP="008905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color w:val="FFFFFF" w:themeColor="background1"/>
                <w:sz w:val="18"/>
                <w:szCs w:val="18"/>
              </w:rPr>
              <w:t>Nome</w:t>
            </w:r>
          </w:p>
        </w:tc>
        <w:tc>
          <w:tcPr>
            <w:tcW w:w="4005" w:type="dxa"/>
            <w:shd w:val="clear" w:color="auto" w:fill="51C2D5" w:themeFill="accent3"/>
            <w:vAlign w:val="center"/>
          </w:tcPr>
          <w:p w14:paraId="5E9B2231" w14:textId="77777777" w:rsidR="00890534" w:rsidRPr="00CB790B" w:rsidRDefault="00890534" w:rsidP="008905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color w:val="FFFFFF" w:themeColor="background1"/>
                <w:sz w:val="18"/>
                <w:szCs w:val="18"/>
              </w:rPr>
              <w:t>Funcionalidade</w:t>
            </w:r>
          </w:p>
        </w:tc>
      </w:tr>
      <w:tr w:rsidR="00890534" w:rsidRPr="007E36A9" w14:paraId="3643A825" w14:textId="77777777" w:rsidTr="00890534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1E5E279D" w14:textId="77777777" w:rsidR="00890534" w:rsidRPr="005E48DC" w:rsidRDefault="00890534" w:rsidP="00890534">
            <w:pPr>
              <w:spacing w:line="360" w:lineRule="auto"/>
              <w:jc w:val="both"/>
              <w:rPr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3888" behindDoc="0" locked="0" layoutInCell="1" allowOverlap="1" wp14:anchorId="3EB47F4F" wp14:editId="2D84DA49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22225</wp:posOffset>
                  </wp:positionV>
                  <wp:extent cx="746125" cy="527050"/>
                  <wp:effectExtent l="0" t="0" r="0" b="0"/>
                  <wp:wrapNone/>
                  <wp:docPr id="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125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1D22837C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5E48DC">
              <w:rPr>
                <w:sz w:val="22"/>
              </w:rPr>
              <w:t>React</w:t>
            </w:r>
            <w:proofErr w:type="spellEnd"/>
            <w:r w:rsidRPr="005E48DC">
              <w:rPr>
                <w:sz w:val="22"/>
              </w:rPr>
              <w:t xml:space="preserve"> </w:t>
            </w:r>
            <w:proofErr w:type="spellStart"/>
            <w:r w:rsidRPr="005E48DC">
              <w:rPr>
                <w:sz w:val="22"/>
              </w:rPr>
              <w:t>Native</w:t>
            </w:r>
            <w:proofErr w:type="spellEnd"/>
          </w:p>
        </w:tc>
        <w:tc>
          <w:tcPr>
            <w:tcW w:w="4005" w:type="dxa"/>
            <w:vAlign w:val="center"/>
          </w:tcPr>
          <w:p w14:paraId="501AFC08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i/>
                <w:iCs/>
                <w:sz w:val="22"/>
              </w:rPr>
              <w:t>Framework</w:t>
            </w:r>
            <w:r w:rsidRPr="005E48DC">
              <w:rPr>
                <w:b w:val="0"/>
                <w:bCs/>
                <w:sz w:val="22"/>
              </w:rPr>
              <w:t xml:space="preserve"> utilizada para desenvolver o UI da aplicação </w:t>
            </w:r>
            <w:r w:rsidRPr="005E48DC">
              <w:rPr>
                <w:b w:val="0"/>
                <w:bCs/>
                <w:i/>
                <w:iCs/>
                <w:sz w:val="22"/>
              </w:rPr>
              <w:t>android</w:t>
            </w:r>
            <w:r w:rsidRPr="005E48DC">
              <w:rPr>
                <w:b w:val="0"/>
                <w:bCs/>
                <w:sz w:val="22"/>
              </w:rPr>
              <w:t>.</w:t>
            </w:r>
          </w:p>
        </w:tc>
      </w:tr>
      <w:tr w:rsidR="00890534" w:rsidRPr="007E36A9" w14:paraId="3055C2CA" w14:textId="77777777" w:rsidTr="00890534">
        <w:trPr>
          <w:trHeight w:val="10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5C965E85" w14:textId="77777777" w:rsidR="00890534" w:rsidRPr="005E48DC" w:rsidRDefault="00890534" w:rsidP="00890534">
            <w:pPr>
              <w:spacing w:line="360" w:lineRule="auto"/>
              <w:jc w:val="both"/>
              <w:rPr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4912" behindDoc="1" locked="0" layoutInCell="1" allowOverlap="1" wp14:anchorId="5CB6DB2A" wp14:editId="6E02C062">
                  <wp:simplePos x="0" y="0"/>
                  <wp:positionH relativeFrom="column">
                    <wp:posOffset>630555</wp:posOffset>
                  </wp:positionH>
                  <wp:positionV relativeFrom="paragraph">
                    <wp:posOffset>-7620</wp:posOffset>
                  </wp:positionV>
                  <wp:extent cx="530225" cy="530225"/>
                  <wp:effectExtent l="0" t="0" r="3175" b="3175"/>
                  <wp:wrapTight wrapText="bothSides">
                    <wp:wrapPolygon edited="0">
                      <wp:start x="2328" y="0"/>
                      <wp:lineTo x="0" y="5432"/>
                      <wp:lineTo x="0" y="17073"/>
                      <wp:lineTo x="5432" y="20953"/>
                      <wp:lineTo x="15521" y="20953"/>
                      <wp:lineTo x="20953" y="17073"/>
                      <wp:lineTo x="20953" y="4656"/>
                      <wp:lineTo x="16297" y="0"/>
                      <wp:lineTo x="2328" y="0"/>
                    </wp:wrapPolygon>
                  </wp:wrapTight>
                  <wp:docPr id="2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" cy="53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B4EE4F" w14:textId="77777777" w:rsidR="00890534" w:rsidRPr="005E48DC" w:rsidRDefault="00890534" w:rsidP="00890534">
            <w:pPr>
              <w:spacing w:line="360" w:lineRule="auto"/>
              <w:jc w:val="both"/>
              <w:rPr>
                <w:sz w:val="22"/>
              </w:rPr>
            </w:pPr>
          </w:p>
        </w:tc>
        <w:tc>
          <w:tcPr>
            <w:tcW w:w="2804" w:type="dxa"/>
            <w:vAlign w:val="center"/>
          </w:tcPr>
          <w:p w14:paraId="2B2705F2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>HTML</w:t>
            </w:r>
          </w:p>
        </w:tc>
        <w:tc>
          <w:tcPr>
            <w:tcW w:w="4005" w:type="dxa"/>
            <w:vAlign w:val="center"/>
          </w:tcPr>
          <w:p w14:paraId="131BE611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Linguagem de marcação utilizada para construção da página </w:t>
            </w:r>
            <w:r w:rsidRPr="005E48DC">
              <w:rPr>
                <w:b w:val="0"/>
                <w:bCs/>
                <w:i/>
                <w:iCs/>
                <w:sz w:val="22"/>
              </w:rPr>
              <w:t>web</w:t>
            </w:r>
            <w:r w:rsidRPr="005E48DC">
              <w:rPr>
                <w:b w:val="0"/>
                <w:bCs/>
                <w:sz w:val="22"/>
              </w:rPr>
              <w:t>.</w:t>
            </w:r>
          </w:p>
        </w:tc>
      </w:tr>
      <w:tr w:rsidR="00890534" w:rsidRPr="007E36A9" w14:paraId="504DF728" w14:textId="77777777" w:rsidTr="00890534">
        <w:trPr>
          <w:trHeight w:val="1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651E8417" w14:textId="77777777" w:rsidR="00890534" w:rsidRPr="005E48DC" w:rsidRDefault="00890534" w:rsidP="00890534">
            <w:pPr>
              <w:spacing w:line="360" w:lineRule="auto"/>
              <w:jc w:val="both"/>
              <w:rPr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7984" behindDoc="1" locked="0" layoutInCell="1" allowOverlap="1" wp14:anchorId="7A9B5F8B" wp14:editId="35AD3FB9">
                  <wp:simplePos x="0" y="0"/>
                  <wp:positionH relativeFrom="column">
                    <wp:posOffset>434340</wp:posOffset>
                  </wp:positionH>
                  <wp:positionV relativeFrom="paragraph">
                    <wp:posOffset>-635</wp:posOffset>
                  </wp:positionV>
                  <wp:extent cx="929005" cy="580390"/>
                  <wp:effectExtent l="0" t="0" r="0" b="0"/>
                  <wp:wrapTight wrapText="bothSides">
                    <wp:wrapPolygon edited="0">
                      <wp:start x="8859" y="0"/>
                      <wp:lineTo x="5758" y="2836"/>
                      <wp:lineTo x="4872" y="4963"/>
                      <wp:lineTo x="5315" y="15597"/>
                      <wp:lineTo x="6644" y="20560"/>
                      <wp:lineTo x="7973" y="20560"/>
                      <wp:lineTo x="13288" y="20560"/>
                      <wp:lineTo x="14617" y="20560"/>
                      <wp:lineTo x="16388" y="14888"/>
                      <wp:lineTo x="15945" y="3545"/>
                      <wp:lineTo x="13288" y="0"/>
                      <wp:lineTo x="8859" y="0"/>
                    </wp:wrapPolygon>
                  </wp:wrapTight>
                  <wp:docPr id="20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00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5EBE55D9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>JavaScript</w:t>
            </w:r>
          </w:p>
        </w:tc>
        <w:tc>
          <w:tcPr>
            <w:tcW w:w="4005" w:type="dxa"/>
            <w:vAlign w:val="center"/>
          </w:tcPr>
          <w:p w14:paraId="46F04A76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  <w:sz w:val="22"/>
              </w:rPr>
            </w:pPr>
          </w:p>
          <w:p w14:paraId="0B656889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  <w:sz w:val="22"/>
              </w:rPr>
            </w:pPr>
            <w:r w:rsidRPr="005E48DC">
              <w:rPr>
                <w:b w:val="0"/>
                <w:bCs/>
                <w:noProof/>
                <w:sz w:val="22"/>
              </w:rPr>
              <w:t xml:space="preserve">Linguagem de programação utilizada para tornar a </w:t>
            </w:r>
            <w:r w:rsidRPr="005E48DC">
              <w:rPr>
                <w:b w:val="0"/>
                <w:bCs/>
                <w:i/>
                <w:iCs/>
                <w:noProof/>
                <w:sz w:val="22"/>
              </w:rPr>
              <w:t>web app</w:t>
            </w:r>
            <w:r w:rsidRPr="005E48DC">
              <w:rPr>
                <w:b w:val="0"/>
                <w:bCs/>
                <w:noProof/>
                <w:sz w:val="22"/>
              </w:rPr>
              <w:t xml:space="preserve"> interativa.</w:t>
            </w:r>
          </w:p>
          <w:p w14:paraId="4C68172D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</w:p>
        </w:tc>
      </w:tr>
      <w:tr w:rsidR="00890534" w:rsidRPr="007E36A9" w14:paraId="6BE9327B" w14:textId="77777777" w:rsidTr="00890534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5A0FA341" w14:textId="77777777" w:rsidR="00890534" w:rsidRPr="005E48DC" w:rsidRDefault="00890534" w:rsidP="00890534">
            <w:pPr>
              <w:spacing w:line="360" w:lineRule="auto"/>
              <w:jc w:val="both"/>
              <w:rPr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6960" behindDoc="1" locked="0" layoutInCell="1" allowOverlap="1" wp14:anchorId="52726928" wp14:editId="0A391247">
                  <wp:simplePos x="0" y="0"/>
                  <wp:positionH relativeFrom="column">
                    <wp:posOffset>694055</wp:posOffset>
                  </wp:positionH>
                  <wp:positionV relativeFrom="paragraph">
                    <wp:posOffset>11430</wp:posOffset>
                  </wp:positionV>
                  <wp:extent cx="409575" cy="577215"/>
                  <wp:effectExtent l="0" t="0" r="9525" b="0"/>
                  <wp:wrapTight wrapText="bothSides">
                    <wp:wrapPolygon edited="0">
                      <wp:start x="3014" y="0"/>
                      <wp:lineTo x="0" y="3564"/>
                      <wp:lineTo x="0" y="19960"/>
                      <wp:lineTo x="5023" y="20673"/>
                      <wp:lineTo x="16074" y="20673"/>
                      <wp:lineTo x="21098" y="19960"/>
                      <wp:lineTo x="21098" y="3564"/>
                      <wp:lineTo x="18084" y="0"/>
                      <wp:lineTo x="3014" y="0"/>
                    </wp:wrapPolygon>
                  </wp:wrapTight>
                  <wp:docPr id="20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57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24F6D9C5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>CSS</w:t>
            </w:r>
          </w:p>
        </w:tc>
        <w:tc>
          <w:tcPr>
            <w:tcW w:w="4005" w:type="dxa"/>
          </w:tcPr>
          <w:p w14:paraId="2D0D1649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</w:p>
          <w:p w14:paraId="6A1CBF71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>Utilizado para dar estilo aos elementos HTML.</w:t>
            </w:r>
          </w:p>
        </w:tc>
      </w:tr>
      <w:tr w:rsidR="00890534" w:rsidRPr="007E36A9" w14:paraId="7CB39BF5" w14:textId="77777777" w:rsidTr="00890534">
        <w:trPr>
          <w:trHeight w:val="1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6C42901E" w14:textId="77777777" w:rsidR="00890534" w:rsidRPr="005E48DC" w:rsidRDefault="00890534" w:rsidP="00890534">
            <w:pPr>
              <w:spacing w:line="360" w:lineRule="auto"/>
              <w:jc w:val="both"/>
              <w:rPr>
                <w:noProof/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5936" behindDoc="1" locked="0" layoutInCell="1" allowOverlap="1" wp14:anchorId="4A7EF31A" wp14:editId="034106F6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-8890</wp:posOffset>
                  </wp:positionV>
                  <wp:extent cx="889000" cy="554990"/>
                  <wp:effectExtent l="0" t="0" r="6350" b="0"/>
                  <wp:wrapTight wrapText="bothSides">
                    <wp:wrapPolygon edited="0">
                      <wp:start x="0" y="0"/>
                      <wp:lineTo x="0" y="20760"/>
                      <wp:lineTo x="21291" y="20760"/>
                      <wp:lineTo x="21291" y="0"/>
                      <wp:lineTo x="0" y="0"/>
                    </wp:wrapPolygon>
                  </wp:wrapTight>
                  <wp:docPr id="20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509FBD6B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5E48DC">
              <w:rPr>
                <w:sz w:val="22"/>
              </w:rPr>
              <w:t>MongoDB</w:t>
            </w:r>
            <w:proofErr w:type="spellEnd"/>
          </w:p>
        </w:tc>
        <w:tc>
          <w:tcPr>
            <w:tcW w:w="4005" w:type="dxa"/>
          </w:tcPr>
          <w:p w14:paraId="1B3288B7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Base de dados do tipo </w:t>
            </w:r>
            <w:proofErr w:type="spellStart"/>
            <w:r w:rsidRPr="005E48DC">
              <w:rPr>
                <w:b w:val="0"/>
                <w:bCs/>
                <w:sz w:val="22"/>
              </w:rPr>
              <w:t>NoSQL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, altamente escalável, que servirá para guardar a </w:t>
            </w:r>
            <w:r w:rsidRPr="005E48DC">
              <w:rPr>
                <w:b w:val="0"/>
                <w:bCs/>
                <w:i/>
                <w:iCs/>
                <w:sz w:val="22"/>
              </w:rPr>
              <w:t>data</w:t>
            </w:r>
            <w:r w:rsidRPr="005E48DC">
              <w:rPr>
                <w:b w:val="0"/>
                <w:bCs/>
                <w:sz w:val="22"/>
              </w:rPr>
              <w:t xml:space="preserve"> que as crianças publicam na </w:t>
            </w:r>
            <w:r w:rsidRPr="005E48DC">
              <w:rPr>
                <w:b w:val="0"/>
                <w:bCs/>
                <w:i/>
                <w:iCs/>
                <w:sz w:val="22"/>
              </w:rPr>
              <w:t>mobile app.</w:t>
            </w:r>
          </w:p>
        </w:tc>
      </w:tr>
      <w:tr w:rsidR="00890534" w:rsidRPr="007E36A9" w14:paraId="73C0EA21" w14:textId="77777777" w:rsidTr="00890534">
        <w:trPr>
          <w:trHeight w:val="1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11731126" w14:textId="77777777" w:rsidR="00890534" w:rsidRPr="005E48DC" w:rsidRDefault="00890534" w:rsidP="00890534">
            <w:pPr>
              <w:spacing w:line="360" w:lineRule="auto"/>
              <w:jc w:val="both"/>
              <w:rPr>
                <w:noProof/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20032" behindDoc="1" locked="0" layoutInCell="1" allowOverlap="1" wp14:anchorId="70B4CF06" wp14:editId="63771A35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-2540</wp:posOffset>
                  </wp:positionV>
                  <wp:extent cx="554355" cy="367030"/>
                  <wp:effectExtent l="0" t="0" r="0" b="0"/>
                  <wp:wrapTight wrapText="bothSides">
                    <wp:wrapPolygon edited="0">
                      <wp:start x="6680" y="0"/>
                      <wp:lineTo x="0" y="7848"/>
                      <wp:lineTo x="0" y="17938"/>
                      <wp:lineTo x="742" y="20180"/>
                      <wp:lineTo x="20041" y="20180"/>
                      <wp:lineTo x="20784" y="19059"/>
                      <wp:lineTo x="20784" y="1121"/>
                      <wp:lineTo x="15588" y="0"/>
                      <wp:lineTo x="6680" y="0"/>
                    </wp:wrapPolygon>
                  </wp:wrapTight>
                  <wp:docPr id="2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" cy="36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06659E1F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 xml:space="preserve">Spring </w:t>
            </w:r>
            <w:proofErr w:type="spellStart"/>
            <w:r w:rsidRPr="005E48DC">
              <w:rPr>
                <w:sz w:val="22"/>
              </w:rPr>
              <w:t>Boot</w:t>
            </w:r>
            <w:proofErr w:type="spellEnd"/>
          </w:p>
        </w:tc>
        <w:tc>
          <w:tcPr>
            <w:tcW w:w="4005" w:type="dxa"/>
          </w:tcPr>
          <w:p w14:paraId="036FD166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Spring </w:t>
            </w:r>
            <w:proofErr w:type="spellStart"/>
            <w:r w:rsidRPr="005E48DC">
              <w:rPr>
                <w:b w:val="0"/>
                <w:bCs/>
                <w:sz w:val="22"/>
              </w:rPr>
              <w:t>Boot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é uma </w:t>
            </w:r>
            <w:proofErr w:type="spellStart"/>
            <w:r w:rsidRPr="005E48DC">
              <w:rPr>
                <w:b w:val="0"/>
                <w:bCs/>
                <w:i/>
                <w:iCs/>
                <w:sz w:val="22"/>
              </w:rPr>
              <w:t>framework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baseada em java que será utilizada para desenvolver o </w:t>
            </w:r>
            <w:proofErr w:type="spellStart"/>
            <w:r w:rsidRPr="005E48DC">
              <w:rPr>
                <w:b w:val="0"/>
                <w:bCs/>
                <w:sz w:val="22"/>
              </w:rPr>
              <w:t>back-end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da nossa aplicação.</w:t>
            </w:r>
          </w:p>
        </w:tc>
      </w:tr>
      <w:tr w:rsidR="00890534" w:rsidRPr="007E36A9" w14:paraId="055C3D9E" w14:textId="77777777" w:rsidTr="00890534">
        <w:trPr>
          <w:trHeight w:val="1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14:paraId="4AE2D70B" w14:textId="77777777" w:rsidR="00890534" w:rsidRPr="005E48DC" w:rsidRDefault="00890534" w:rsidP="00890534">
            <w:pPr>
              <w:spacing w:line="360" w:lineRule="auto"/>
              <w:jc w:val="both"/>
              <w:rPr>
                <w:noProof/>
                <w:sz w:val="22"/>
              </w:rPr>
            </w:pPr>
            <w:r w:rsidRPr="005E48DC">
              <w:rPr>
                <w:noProof/>
                <w:sz w:val="22"/>
              </w:rPr>
              <w:drawing>
                <wp:anchor distT="0" distB="0" distL="114300" distR="114300" simplePos="0" relativeHeight="251819008" behindDoc="1" locked="0" layoutInCell="1" allowOverlap="1" wp14:anchorId="6B354BED" wp14:editId="76AEB9C8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-111125</wp:posOffset>
                  </wp:positionV>
                  <wp:extent cx="554355" cy="526415"/>
                  <wp:effectExtent l="0" t="0" r="0" b="6985"/>
                  <wp:wrapTight wrapText="bothSides">
                    <wp:wrapPolygon edited="0">
                      <wp:start x="11876" y="0"/>
                      <wp:lineTo x="1485" y="0"/>
                      <wp:lineTo x="0" y="1563"/>
                      <wp:lineTo x="0" y="21105"/>
                      <wp:lineTo x="19299" y="21105"/>
                      <wp:lineTo x="20041" y="21105"/>
                      <wp:lineTo x="20784" y="12507"/>
                      <wp:lineTo x="20784" y="2345"/>
                      <wp:lineTo x="20041" y="0"/>
                      <wp:lineTo x="11876" y="0"/>
                    </wp:wrapPolygon>
                  </wp:wrapTight>
                  <wp:docPr id="20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3" t="-1" b="9836"/>
                          <a:stretch/>
                        </pic:blipFill>
                        <pic:spPr bwMode="auto">
                          <a:xfrm>
                            <a:off x="0" y="0"/>
                            <a:ext cx="554355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4" w:type="dxa"/>
            <w:vAlign w:val="center"/>
          </w:tcPr>
          <w:p w14:paraId="7B609FED" w14:textId="77777777" w:rsidR="00890534" w:rsidRPr="005E48DC" w:rsidRDefault="00890534" w:rsidP="008905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 xml:space="preserve">Google </w:t>
            </w:r>
            <w:proofErr w:type="spellStart"/>
            <w:r w:rsidRPr="005E48DC">
              <w:rPr>
                <w:sz w:val="22"/>
              </w:rPr>
              <w:t>Maps</w:t>
            </w:r>
            <w:proofErr w:type="spellEnd"/>
            <w:r w:rsidRPr="005E48DC">
              <w:rPr>
                <w:sz w:val="22"/>
              </w:rPr>
              <w:t xml:space="preserve"> API</w:t>
            </w:r>
          </w:p>
        </w:tc>
        <w:tc>
          <w:tcPr>
            <w:tcW w:w="4005" w:type="dxa"/>
            <w:vAlign w:val="center"/>
          </w:tcPr>
          <w:p w14:paraId="44E44C9F" w14:textId="77777777" w:rsidR="00890534" w:rsidRPr="005E48DC" w:rsidRDefault="00890534" w:rsidP="008905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API utilizada para as crianças poderem </w:t>
            </w:r>
            <w:proofErr w:type="spellStart"/>
            <w:r w:rsidRPr="005E48DC">
              <w:rPr>
                <w:b w:val="0"/>
                <w:bCs/>
                <w:sz w:val="22"/>
              </w:rPr>
              <w:t>vizualiazar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o mapa e marcar os seus locais favoritos.</w:t>
            </w:r>
          </w:p>
        </w:tc>
      </w:tr>
    </w:tbl>
    <w:p w14:paraId="6A52AE6A" w14:textId="2980B41D" w:rsidR="00215046" w:rsidRDefault="00215046" w:rsidP="009112AD">
      <w:pPr>
        <w:pStyle w:val="Legenda"/>
        <w:keepNext/>
        <w:jc w:val="center"/>
      </w:pPr>
      <w:r>
        <w:t xml:space="preserve">Tabela </w:t>
      </w:r>
      <w:r w:rsidR="00DC7E2B">
        <w:fldChar w:fldCharType="begin"/>
      </w:r>
      <w:r w:rsidR="00DC7E2B">
        <w:instrText xml:space="preserve"> SEQ Tabela \* ARABIC </w:instrText>
      </w:r>
      <w:r w:rsidR="00DC7E2B">
        <w:fldChar w:fldCharType="separate"/>
      </w:r>
      <w:r w:rsidR="005E48DC">
        <w:rPr>
          <w:noProof/>
        </w:rPr>
        <w:t>1</w:t>
      </w:r>
      <w:r w:rsidR="00DC7E2B">
        <w:rPr>
          <w:noProof/>
        </w:rPr>
        <w:fldChar w:fldCharType="end"/>
      </w:r>
      <w:r>
        <w:t xml:space="preserve"> - Linguagens de programação, </w:t>
      </w:r>
      <w:proofErr w:type="spellStart"/>
      <w:r>
        <w:t>frameworks</w:t>
      </w:r>
      <w:proofErr w:type="spellEnd"/>
      <w:r>
        <w:t xml:space="preserve"> e </w:t>
      </w:r>
      <w:proofErr w:type="spellStart"/>
      <w:r>
        <w:t>APIs</w:t>
      </w:r>
      <w:proofErr w:type="spellEnd"/>
    </w:p>
    <w:p w14:paraId="6152BCE2" w14:textId="77777777" w:rsidR="00215046" w:rsidRDefault="00215046">
      <w:pPr>
        <w:spacing w:after="200"/>
      </w:pPr>
    </w:p>
    <w:p w14:paraId="73F1C08F" w14:textId="77777777" w:rsidR="00215046" w:rsidRDefault="00215046">
      <w:pPr>
        <w:spacing w:after="200"/>
      </w:pPr>
    </w:p>
    <w:p w14:paraId="3A5025A1" w14:textId="6245E284" w:rsidR="00215046" w:rsidRDefault="00215046" w:rsidP="00215046">
      <w:pPr>
        <w:pStyle w:val="Legenda"/>
        <w:keepNext/>
      </w:pPr>
      <w:r>
        <w:t xml:space="preserve">Tabela </w:t>
      </w:r>
      <w:r w:rsidR="00DC7E2B">
        <w:fldChar w:fldCharType="begin"/>
      </w:r>
      <w:r w:rsidR="00DC7E2B">
        <w:instrText xml:space="preserve"> SEQ Tabela \* ARABIC </w:instrText>
      </w:r>
      <w:r w:rsidR="00DC7E2B">
        <w:fldChar w:fldCharType="separate"/>
      </w:r>
      <w:r w:rsidR="005E48DC">
        <w:rPr>
          <w:noProof/>
        </w:rPr>
        <w:t>2</w:t>
      </w:r>
      <w:r w:rsidR="00DC7E2B">
        <w:rPr>
          <w:noProof/>
        </w:rPr>
        <w:fldChar w:fldCharType="end"/>
      </w:r>
      <w:r>
        <w:t xml:space="preserve"> - Ferramentas</w:t>
      </w:r>
    </w:p>
    <w:tbl>
      <w:tblPr>
        <w:tblStyle w:val="TabeladeGrelha1Clara-Destaque3"/>
        <w:tblpPr w:leftFromText="141" w:rightFromText="141" w:vertAnchor="text" w:horzAnchor="margin" w:tblpXSpec="center" w:tblpY="274"/>
        <w:tblW w:w="9067" w:type="dxa"/>
        <w:tblLook w:val="04A0" w:firstRow="1" w:lastRow="0" w:firstColumn="1" w:lastColumn="0" w:noHBand="0" w:noVBand="1"/>
      </w:tblPr>
      <w:tblGrid>
        <w:gridCol w:w="2946"/>
        <w:gridCol w:w="2579"/>
        <w:gridCol w:w="3542"/>
      </w:tblGrid>
      <w:tr w:rsidR="00215046" w:rsidRPr="007E36A9" w14:paraId="5DE3F1C7" w14:textId="77777777" w:rsidTr="002150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  <w:shd w:val="clear" w:color="auto" w:fill="51C2D5" w:themeFill="accent3"/>
            <w:vAlign w:val="center"/>
          </w:tcPr>
          <w:p w14:paraId="70EF87F8" w14:textId="77777777" w:rsidR="00215046" w:rsidRPr="00CB790B" w:rsidRDefault="00215046" w:rsidP="00215046">
            <w:pPr>
              <w:spacing w:line="360" w:lineRule="auto"/>
              <w:jc w:val="center"/>
              <w:rPr>
                <w:b/>
                <w:bCs w:val="0"/>
                <w:noProof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noProof/>
                <w:color w:val="FFFFFF" w:themeColor="background1"/>
                <w:sz w:val="18"/>
                <w:szCs w:val="18"/>
              </w:rPr>
              <w:t>Ícone</w:t>
            </w:r>
          </w:p>
        </w:tc>
        <w:tc>
          <w:tcPr>
            <w:tcW w:w="2579" w:type="dxa"/>
            <w:shd w:val="clear" w:color="auto" w:fill="51C2D5" w:themeFill="accent3"/>
            <w:vAlign w:val="center"/>
          </w:tcPr>
          <w:p w14:paraId="30401F1E" w14:textId="77777777" w:rsidR="00215046" w:rsidRPr="00CB790B" w:rsidRDefault="00215046" w:rsidP="0021504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color w:val="FFFFFF" w:themeColor="background1"/>
                <w:sz w:val="18"/>
                <w:szCs w:val="18"/>
              </w:rPr>
              <w:t>Nome</w:t>
            </w:r>
          </w:p>
        </w:tc>
        <w:tc>
          <w:tcPr>
            <w:tcW w:w="3542" w:type="dxa"/>
            <w:shd w:val="clear" w:color="auto" w:fill="51C2D5" w:themeFill="accent3"/>
            <w:vAlign w:val="center"/>
          </w:tcPr>
          <w:p w14:paraId="26F69CA3" w14:textId="77777777" w:rsidR="00215046" w:rsidRPr="00CB790B" w:rsidRDefault="00215046" w:rsidP="0021504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18"/>
                <w:szCs w:val="18"/>
              </w:rPr>
            </w:pPr>
            <w:r w:rsidRPr="00CB790B">
              <w:rPr>
                <w:bCs w:val="0"/>
                <w:color w:val="FFFFFF" w:themeColor="background1"/>
                <w:sz w:val="18"/>
                <w:szCs w:val="18"/>
              </w:rPr>
              <w:t>Funcionalidade</w:t>
            </w:r>
          </w:p>
        </w:tc>
      </w:tr>
      <w:tr w:rsidR="00215046" w:rsidRPr="007E36A9" w14:paraId="4E7661FD" w14:textId="77777777" w:rsidTr="00215046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  <w:vAlign w:val="center"/>
          </w:tcPr>
          <w:p w14:paraId="0CBF53F6" w14:textId="77777777" w:rsidR="00215046" w:rsidRPr="007E36A9" w:rsidRDefault="00215046" w:rsidP="00215046">
            <w:pPr>
              <w:spacing w:line="360" w:lineRule="auto"/>
              <w:jc w:val="both"/>
              <w:rPr>
                <w:sz w:val="18"/>
                <w:szCs w:val="18"/>
              </w:rPr>
            </w:pPr>
            <w:r w:rsidRPr="007E36A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51424" behindDoc="0" locked="0" layoutInCell="1" allowOverlap="1" wp14:anchorId="55292826" wp14:editId="68693CEE">
                  <wp:simplePos x="0" y="0"/>
                  <wp:positionH relativeFrom="column">
                    <wp:posOffset>704850</wp:posOffset>
                  </wp:positionH>
                  <wp:positionV relativeFrom="paragraph">
                    <wp:posOffset>-13970</wp:posOffset>
                  </wp:positionV>
                  <wp:extent cx="411480" cy="411480"/>
                  <wp:effectExtent l="0" t="0" r="7620" b="7620"/>
                  <wp:wrapSquare wrapText="bothSides"/>
                  <wp:docPr id="11" name="Imagem 54" descr="Visual studio code logo is offensive to me · Issue #87419 · microsoft/vscode  ·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isual studio code logo is offensive to me · Issue #87419 · microsoft/vscode  · Git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79" w:type="dxa"/>
            <w:vAlign w:val="center"/>
          </w:tcPr>
          <w:p w14:paraId="2304B0BA" w14:textId="77777777" w:rsidR="00215046" w:rsidRPr="005E48DC" w:rsidRDefault="00215046" w:rsidP="002150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5FC976E" w14:textId="77777777" w:rsidR="00215046" w:rsidRPr="005E48DC" w:rsidRDefault="00215046" w:rsidP="002150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5E48DC">
              <w:rPr>
                <w:sz w:val="22"/>
              </w:rPr>
              <w:t>VScode</w:t>
            </w:r>
            <w:proofErr w:type="spellEnd"/>
          </w:p>
          <w:p w14:paraId="464A11DB" w14:textId="77777777" w:rsidR="00215046" w:rsidRPr="005E48DC" w:rsidRDefault="00215046" w:rsidP="002150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542" w:type="dxa"/>
            <w:vAlign w:val="center"/>
          </w:tcPr>
          <w:p w14:paraId="229BCF8F" w14:textId="77777777" w:rsidR="00215046" w:rsidRPr="005E48DC" w:rsidRDefault="00215046" w:rsidP="00215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O Visual </w:t>
            </w:r>
            <w:proofErr w:type="spellStart"/>
            <w:r w:rsidRPr="005E48DC">
              <w:rPr>
                <w:b w:val="0"/>
                <w:bCs/>
                <w:sz w:val="22"/>
              </w:rPr>
              <w:t>Studio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</w:t>
            </w:r>
            <w:proofErr w:type="spellStart"/>
            <w:r w:rsidRPr="005E48DC">
              <w:rPr>
                <w:b w:val="0"/>
                <w:bCs/>
                <w:sz w:val="22"/>
              </w:rPr>
              <w:t>Code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é um editor de código-fonte.</w:t>
            </w:r>
          </w:p>
        </w:tc>
      </w:tr>
      <w:tr w:rsidR="00215046" w:rsidRPr="007E36A9" w14:paraId="76BF5C79" w14:textId="77777777" w:rsidTr="00215046">
        <w:trPr>
          <w:trHeight w:val="1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  <w:vAlign w:val="center"/>
          </w:tcPr>
          <w:p w14:paraId="2E99F3DD" w14:textId="77777777" w:rsidR="00215046" w:rsidRPr="007E36A9" w:rsidRDefault="00215046" w:rsidP="00215046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52448" behindDoc="1" locked="0" layoutInCell="1" allowOverlap="1" wp14:anchorId="4C6A4F70" wp14:editId="28536D99">
                  <wp:simplePos x="0" y="0"/>
                  <wp:positionH relativeFrom="column">
                    <wp:posOffset>574040</wp:posOffset>
                  </wp:positionH>
                  <wp:positionV relativeFrom="paragraph">
                    <wp:posOffset>-31115</wp:posOffset>
                  </wp:positionV>
                  <wp:extent cx="685800" cy="77089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7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79" w:type="dxa"/>
            <w:vAlign w:val="center"/>
          </w:tcPr>
          <w:p w14:paraId="632D2DAA" w14:textId="77777777" w:rsidR="00215046" w:rsidRPr="005E48DC" w:rsidRDefault="00215046" w:rsidP="002150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 xml:space="preserve">Android </w:t>
            </w:r>
            <w:proofErr w:type="spellStart"/>
            <w:r w:rsidRPr="005E48DC">
              <w:rPr>
                <w:sz w:val="22"/>
              </w:rPr>
              <w:t>Studio</w:t>
            </w:r>
            <w:proofErr w:type="spellEnd"/>
          </w:p>
        </w:tc>
        <w:tc>
          <w:tcPr>
            <w:tcW w:w="3542" w:type="dxa"/>
            <w:vAlign w:val="center"/>
          </w:tcPr>
          <w:p w14:paraId="573DBE6E" w14:textId="77777777" w:rsidR="00215046" w:rsidRPr="005E48DC" w:rsidRDefault="00215046" w:rsidP="00215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>Servirá para simular um dispositivo android para testar a aplicação enquanto é desenvolvida.</w:t>
            </w:r>
          </w:p>
        </w:tc>
      </w:tr>
      <w:tr w:rsidR="00215046" w:rsidRPr="007E36A9" w14:paraId="528BB846" w14:textId="77777777" w:rsidTr="00215046">
        <w:trPr>
          <w:trHeight w:val="1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  <w:vAlign w:val="center"/>
          </w:tcPr>
          <w:p w14:paraId="264B77FC" w14:textId="77777777" w:rsidR="00215046" w:rsidRPr="007E36A9" w:rsidRDefault="00215046" w:rsidP="00215046">
            <w:pPr>
              <w:spacing w:line="360" w:lineRule="auto"/>
              <w:jc w:val="both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53472" behindDoc="1" locked="0" layoutInCell="1" allowOverlap="1" wp14:anchorId="4668BCFA" wp14:editId="23A05915">
                  <wp:simplePos x="0" y="0"/>
                  <wp:positionH relativeFrom="column">
                    <wp:posOffset>658495</wp:posOffset>
                  </wp:positionH>
                  <wp:positionV relativeFrom="paragraph">
                    <wp:posOffset>37465</wp:posOffset>
                  </wp:positionV>
                  <wp:extent cx="528955" cy="641985"/>
                  <wp:effectExtent l="0" t="0" r="4445" b="5715"/>
                  <wp:wrapTight wrapText="bothSides">
                    <wp:wrapPolygon edited="0">
                      <wp:start x="0" y="0"/>
                      <wp:lineTo x="0" y="21151"/>
                      <wp:lineTo x="21004" y="21151"/>
                      <wp:lineTo x="21004" y="0"/>
                      <wp:lineTo x="0" y="0"/>
                    </wp:wrapPolygon>
                  </wp:wrapTight>
                  <wp:docPr id="20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90" t="9807" r="17604" b="16347"/>
                          <a:stretch/>
                        </pic:blipFill>
                        <pic:spPr bwMode="auto">
                          <a:xfrm>
                            <a:off x="0" y="0"/>
                            <a:ext cx="528955" cy="64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79" w:type="dxa"/>
            <w:vAlign w:val="center"/>
          </w:tcPr>
          <w:p w14:paraId="3846B2EC" w14:textId="77777777" w:rsidR="00215046" w:rsidRPr="005E48DC" w:rsidRDefault="00215046" w:rsidP="0021504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E48DC">
              <w:rPr>
                <w:sz w:val="22"/>
              </w:rPr>
              <w:t>Compass</w:t>
            </w:r>
          </w:p>
        </w:tc>
        <w:tc>
          <w:tcPr>
            <w:tcW w:w="3542" w:type="dxa"/>
            <w:vAlign w:val="center"/>
          </w:tcPr>
          <w:p w14:paraId="0B4AE04E" w14:textId="77777777" w:rsidR="00215046" w:rsidRPr="005E48DC" w:rsidRDefault="00215046" w:rsidP="00215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</w:rPr>
            </w:pPr>
            <w:r w:rsidRPr="005E48DC">
              <w:rPr>
                <w:b w:val="0"/>
                <w:bCs/>
                <w:sz w:val="22"/>
              </w:rPr>
              <w:t xml:space="preserve">É um GUI para </w:t>
            </w:r>
            <w:proofErr w:type="spellStart"/>
            <w:r w:rsidRPr="005E48DC">
              <w:rPr>
                <w:b w:val="0"/>
                <w:bCs/>
                <w:sz w:val="22"/>
              </w:rPr>
              <w:t>aceber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e </w:t>
            </w:r>
            <w:proofErr w:type="spellStart"/>
            <w:r w:rsidRPr="005E48DC">
              <w:rPr>
                <w:b w:val="0"/>
                <w:bCs/>
                <w:sz w:val="22"/>
              </w:rPr>
              <w:t>vizualiar</w:t>
            </w:r>
            <w:proofErr w:type="spellEnd"/>
            <w:r w:rsidRPr="005E48DC">
              <w:rPr>
                <w:b w:val="0"/>
                <w:bCs/>
                <w:sz w:val="22"/>
              </w:rPr>
              <w:t xml:space="preserve"> a informação guardada na base de dados </w:t>
            </w:r>
            <w:proofErr w:type="spellStart"/>
            <w:r w:rsidRPr="005E48DC">
              <w:rPr>
                <w:b w:val="0"/>
                <w:bCs/>
                <w:sz w:val="22"/>
              </w:rPr>
              <w:t>MongoDB</w:t>
            </w:r>
            <w:proofErr w:type="spellEnd"/>
            <w:r w:rsidRPr="005E48DC">
              <w:rPr>
                <w:b w:val="0"/>
                <w:bCs/>
                <w:sz w:val="22"/>
              </w:rPr>
              <w:t>.</w:t>
            </w:r>
          </w:p>
        </w:tc>
      </w:tr>
    </w:tbl>
    <w:p w14:paraId="4B786790" w14:textId="77777777" w:rsidR="00215046" w:rsidRDefault="00215046">
      <w:pPr>
        <w:spacing w:after="200"/>
      </w:pPr>
    </w:p>
    <w:p w14:paraId="11B31C63" w14:textId="77777777" w:rsidR="00215046" w:rsidRDefault="00215046">
      <w:pPr>
        <w:spacing w:after="200"/>
      </w:pPr>
    </w:p>
    <w:p w14:paraId="0F73E538" w14:textId="77777777" w:rsidR="00215046" w:rsidRDefault="00215046">
      <w:pPr>
        <w:spacing w:after="200"/>
      </w:pPr>
    </w:p>
    <w:p w14:paraId="1FAB9956" w14:textId="77777777" w:rsidR="00215046" w:rsidRDefault="00215046">
      <w:pPr>
        <w:spacing w:after="200"/>
      </w:pPr>
    </w:p>
    <w:p w14:paraId="750EBC03" w14:textId="77777777" w:rsidR="00215046" w:rsidRDefault="00215046">
      <w:pPr>
        <w:spacing w:after="200"/>
      </w:pPr>
    </w:p>
    <w:p w14:paraId="7A060207" w14:textId="77777777" w:rsidR="00215046" w:rsidRDefault="00215046">
      <w:pPr>
        <w:spacing w:after="200"/>
      </w:pPr>
    </w:p>
    <w:p w14:paraId="3E4F20F7" w14:textId="77777777" w:rsidR="00215046" w:rsidRDefault="00215046">
      <w:pPr>
        <w:spacing w:after="200"/>
      </w:pPr>
    </w:p>
    <w:p w14:paraId="164A6431" w14:textId="77777777" w:rsidR="00215046" w:rsidRDefault="00215046">
      <w:pPr>
        <w:spacing w:after="200"/>
      </w:pPr>
    </w:p>
    <w:p w14:paraId="7400A240" w14:textId="7CB0661D" w:rsidR="00F164D9" w:rsidRDefault="00F164D9">
      <w:pPr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  <w:r>
        <w:br w:type="page"/>
      </w:r>
    </w:p>
    <w:p w14:paraId="35BC8D90" w14:textId="117B44E1" w:rsidR="00F164D9" w:rsidRDefault="00674BFC" w:rsidP="00F164D9">
      <w:pPr>
        <w:pStyle w:val="Ttulo1"/>
        <w:numPr>
          <w:ilvl w:val="0"/>
          <w:numId w:val="1"/>
        </w:numPr>
      </w:pPr>
      <w:bookmarkStart w:id="201" w:name="_Toc65790782"/>
      <w:r>
        <w:lastRenderedPageBreak/>
        <w:t>Orçamento</w:t>
      </w:r>
      <w:bookmarkEnd w:id="201"/>
    </w:p>
    <w:p w14:paraId="48B9DC09" w14:textId="27ABDCF9" w:rsidR="000E3D64" w:rsidRDefault="000E3D64" w:rsidP="000E3D64">
      <w:pPr>
        <w:tabs>
          <w:tab w:val="left" w:pos="7759"/>
        </w:tabs>
        <w:spacing w:after="200"/>
      </w:pPr>
    </w:p>
    <w:p w14:paraId="009841AD" w14:textId="446D8BCB" w:rsidR="000E3D64" w:rsidRDefault="00890534" w:rsidP="000E3D64">
      <w:pPr>
        <w:tabs>
          <w:tab w:val="left" w:pos="7759"/>
        </w:tabs>
        <w:spacing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45E3BFCB" wp14:editId="0243E760">
                <wp:simplePos x="0" y="0"/>
                <wp:positionH relativeFrom="margin">
                  <wp:posOffset>330673</wp:posOffset>
                </wp:positionH>
                <wp:positionV relativeFrom="paragraph">
                  <wp:posOffset>230283</wp:posOffset>
                </wp:positionV>
                <wp:extent cx="6008370" cy="6388100"/>
                <wp:effectExtent l="0" t="0" r="0" b="31750"/>
                <wp:wrapNone/>
                <wp:docPr id="300" name="Agrupar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6388100"/>
                          <a:chOff x="0" y="0"/>
                          <a:chExt cx="6008998" cy="6388100"/>
                        </a:xfrm>
                      </wpg:grpSpPr>
                      <wps:wsp>
                        <wps:cNvPr id="216" name="Conexão reta 216"/>
                        <wps:cNvCnPr/>
                        <wps:spPr>
                          <a:xfrm>
                            <a:off x="2140390" y="0"/>
                            <a:ext cx="50800" cy="63881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99" name="Agrupar 299"/>
                        <wpg:cNvGrpSpPr/>
                        <wpg:grpSpPr>
                          <a:xfrm>
                            <a:off x="0" y="33385"/>
                            <a:ext cx="6008998" cy="6335518"/>
                            <a:chOff x="0" y="0"/>
                            <a:chExt cx="6008998" cy="6335518"/>
                          </a:xfrm>
                        </wpg:grpSpPr>
                        <wpg:grpSp>
                          <wpg:cNvPr id="297" name="Agrupar 297"/>
                          <wpg:cNvGrpSpPr/>
                          <wpg:grpSpPr>
                            <a:xfrm>
                              <a:off x="2426328" y="0"/>
                              <a:ext cx="3582670" cy="5138420"/>
                              <a:chOff x="0" y="0"/>
                              <a:chExt cx="3582670" cy="5138420"/>
                            </a:xfrm>
                          </wpg:grpSpPr>
                          <wps:wsp>
                            <wps:cNvPr id="288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06470" cy="2059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3B70B6" w14:textId="77777777" w:rsidR="005E48DC" w:rsidRDefault="005E48DC" w:rsidP="003B5276"/>
                                <w:p w14:paraId="4393CAA9" w14:textId="445E5E9A" w:rsidR="005E48DC" w:rsidRDefault="005E48DC" w:rsidP="009E38EC">
                                  <w:pPr>
                                    <w:jc w:val="both"/>
                                    <w:rPr>
                                      <w:b w:val="0"/>
                                      <w:bCs/>
                                      <w:shd w:val="clear" w:color="auto" w:fill="FFFFFF"/>
                                    </w:rPr>
                                  </w:pPr>
                                  <w:r w:rsidRPr="002C1452">
                                    <w:rPr>
                                      <w:b w:val="0"/>
                                      <w:bCs/>
                                    </w:rPr>
                                    <w:t xml:space="preserve">A equipa é composta por </w:t>
                                  </w:r>
                                  <w:r>
                                    <w:rPr>
                                      <w:b w:val="0"/>
                                      <w:bCs/>
                                    </w:rPr>
                                    <w:t>5</w:t>
                                  </w:r>
                                  <w:r w:rsidRPr="002C1452">
                                    <w:rPr>
                                      <w:b w:val="0"/>
                                      <w:bCs/>
                                    </w:rPr>
                                    <w:t xml:space="preserve"> elementos e durante 14 semanas cada membro trabalha 12h por semana. Sendo o preço por hora 6</w:t>
                                  </w:r>
                                  <w:r w:rsidRPr="002C1452">
                                    <w:rPr>
                                      <w:b w:val="0"/>
                                      <w:bCs/>
                                      <w:shd w:val="clear" w:color="auto" w:fill="FFFFFF"/>
                                    </w:rPr>
                                    <w:t>€ o custo total para os recursos humanos será de</w:t>
                                  </w:r>
                                </w:p>
                                <w:p w14:paraId="4374F9AA" w14:textId="1F3216A2" w:rsidR="005E48DC" w:rsidRPr="002C1452" w:rsidRDefault="005E48DC" w:rsidP="009E38EC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</w:rPr>
                                  </w:pPr>
                                  <w:r>
                                    <w:rPr>
                                      <w:color w:val="51C2D5" w:themeColor="accent3"/>
                                      <w:shd w:val="clear" w:color="auto" w:fill="FFFFFF"/>
                                    </w:rPr>
                                    <w:t>5040</w:t>
                                  </w:r>
                                  <w:r w:rsidRPr="002C1452">
                                    <w:rPr>
                                      <w:color w:val="51C2D5" w:themeColor="accent3"/>
                                      <w:shd w:val="clear" w:color="auto" w:fill="FFFFFF"/>
                                    </w:rPr>
                                    <w:t>€.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89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0" y="1625600"/>
                                <a:ext cx="3506470" cy="2105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B68593" w14:textId="77777777" w:rsidR="005E48DC" w:rsidRDefault="005E48DC" w:rsidP="002C1452"/>
                                <w:p w14:paraId="1784A097" w14:textId="748ACE08" w:rsidR="005E48DC" w:rsidRPr="00FD4CBA" w:rsidRDefault="005E48DC" w:rsidP="00FD4CBA">
                                  <w:pPr>
                                    <w:jc w:val="both"/>
                                    <w:rPr>
                                      <w:b w:val="0"/>
                                      <w:bCs/>
                                    </w:rPr>
                                  </w:pPr>
                                  <w:r w:rsidRPr="00FD4CBA">
                                    <w:rPr>
                                      <w:b w:val="0"/>
                                      <w:bCs/>
                                    </w:rPr>
                                    <w:t>A equipa irá utilizar os computadores pessoais durante aproximadamente 12 trimestres. Tendo em conta que cada um tem um valor no mercado de 900</w:t>
                                  </w:r>
                                  <w:r w:rsidRPr="00FD4CBA">
                                    <w:rPr>
                                      <w:b w:val="0"/>
                                      <w:bCs/>
                                      <w:shd w:val="clear" w:color="auto" w:fill="FFFFFF"/>
                                    </w:rPr>
                                    <w:t>€ isto significa que por computador existirá um custo de 75</w:t>
                                  </w:r>
                                  <w:r w:rsidRPr="00FD4CBA">
                                    <w:rPr>
                                      <w:b w:val="0"/>
                                      <w:bCs/>
                                    </w:rPr>
                                    <w:t xml:space="preserve">€, ou seja, um custo total de equipamentos de </w:t>
                                  </w:r>
                                </w:p>
                                <w:p w14:paraId="0C0EF4F5" w14:textId="0F580BFE" w:rsidR="005E48DC" w:rsidRPr="00FD4CBA" w:rsidRDefault="005E48DC" w:rsidP="00FD4CBA">
                                  <w:pPr>
                                    <w:jc w:val="center"/>
                                    <w:rPr>
                                      <w:color w:val="51C2D5" w:themeColor="accent3"/>
                                    </w:rPr>
                                  </w:pPr>
                                  <w:r>
                                    <w:rPr>
                                      <w:color w:val="51C2D5" w:themeColor="accent3"/>
                                    </w:rPr>
                                    <w:t>375</w:t>
                                  </w:r>
                                  <w:r w:rsidRPr="00FD4CBA">
                                    <w:rPr>
                                      <w:color w:val="51C2D5" w:themeColor="accent3"/>
                                    </w:rPr>
                                    <w:t>€</w:t>
                                  </w:r>
                                </w:p>
                                <w:p w14:paraId="27D82022" w14:textId="77777777" w:rsidR="005E48DC" w:rsidRDefault="005E48DC" w:rsidP="00FD4CBA">
                                  <w:pPr>
                                    <w:jc w:val="both"/>
                                  </w:pPr>
                                </w:p>
                                <w:p w14:paraId="74008A6F" w14:textId="77777777" w:rsidR="005E48DC" w:rsidRDefault="005E48DC" w:rsidP="00FD4CBA">
                                  <w:pPr>
                                    <w:jc w:val="both"/>
                                  </w:pPr>
                                </w:p>
                                <w:p w14:paraId="3E2F4F3D" w14:textId="56116F63" w:rsidR="005E48DC" w:rsidRPr="002C1452" w:rsidRDefault="005E48DC" w:rsidP="009E38EC">
                                  <w:pPr>
                                    <w:jc w:val="both"/>
                                    <w:rPr>
                                      <w:b w:val="0"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1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0" y="3708400"/>
                                <a:ext cx="3506470" cy="1430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63FDF1" w14:textId="77777777" w:rsidR="005E48DC" w:rsidRDefault="005E48DC" w:rsidP="002C1452"/>
                                <w:p w14:paraId="4A63224D" w14:textId="4B25E4D0" w:rsidR="005E48DC" w:rsidRDefault="005E48DC" w:rsidP="009E38EC">
                                  <w:pPr>
                                    <w:jc w:val="both"/>
                                    <w:rPr>
                                      <w:b w:val="0"/>
                                      <w:bCs/>
                                    </w:rPr>
                                  </w:pPr>
                                  <w:r w:rsidRPr="002C1452">
                                    <w:rPr>
                                      <w:b w:val="0"/>
                                      <w:bCs/>
                                    </w:rPr>
                                    <w:t xml:space="preserve">A equipa </w:t>
                                  </w:r>
                                  <w:r>
                                    <w:rPr>
                                      <w:b w:val="0"/>
                                      <w:bCs/>
                                    </w:rPr>
                                    <w:t>irá desenvolver todo um documento com todas as especificações úteis para o projeto. Este terá um valor único de</w:t>
                                  </w:r>
                                </w:p>
                                <w:p w14:paraId="4511BCB9" w14:textId="0664D4DA" w:rsidR="005E48DC" w:rsidRPr="007A749D" w:rsidRDefault="005E48DC" w:rsidP="009E38EC">
                                  <w:pPr>
                                    <w:jc w:val="center"/>
                                    <w:rPr>
                                      <w:color w:val="51C2D5" w:themeColor="accent3"/>
                                    </w:rPr>
                                  </w:pPr>
                                  <w:r w:rsidRPr="007A749D">
                                    <w:rPr>
                                      <w:color w:val="51C2D5" w:themeColor="accent3"/>
                                    </w:rPr>
                                    <w:t>20</w:t>
                                  </w:r>
                                  <w:r w:rsidRPr="007A749D">
                                    <w:rPr>
                                      <w:color w:val="51C2D5" w:themeColor="accent3"/>
                                      <w:shd w:val="clear" w:color="auto" w:fill="FFFFFF"/>
                                    </w:rPr>
                                    <w:t>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3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213"/>
                              <a:ext cx="2073348" cy="6299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F215EC" w14:textId="480CF2A0" w:rsidR="005E48DC" w:rsidRPr="003B5276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</w:rPr>
                                </w:pPr>
                                <w:r w:rsidRPr="003B5276">
                                  <w:rPr>
                                    <w:color w:val="51C2D5" w:themeColor="accent3"/>
                                  </w:rPr>
                                  <w:t>Recursos Humanos</w:t>
                                </w:r>
                              </w:p>
                              <w:p w14:paraId="33C4B1D4" w14:textId="1BE6D35B" w:rsidR="005E48DC" w:rsidRDefault="005E48DC" w:rsidP="00890534">
                                <w:pPr>
                                  <w:jc w:val="center"/>
                                </w:pPr>
                              </w:p>
                              <w:p w14:paraId="01470C86" w14:textId="73524A6B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5 pessoas</w:t>
                                </w:r>
                              </w:p>
                              <w:p w14:paraId="02CA61E5" w14:textId="02C4EFF2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6</w:t>
                                </w:r>
                                <w:r w:rsidRPr="000E3D64">
                                  <w:rPr>
                                    <w:b w:val="0"/>
                                    <w:bCs/>
                                    <w:shd w:val="clear" w:color="auto" w:fill="FFFFFF"/>
                                  </w:rPr>
                                  <w:t>€</w:t>
                                </w: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 xml:space="preserve"> / hora</w:t>
                                </w:r>
                              </w:p>
                              <w:p w14:paraId="5E1F3820" w14:textId="28ADCC56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14 semanas</w:t>
                                </w:r>
                              </w:p>
                              <w:p w14:paraId="2E84D2CA" w14:textId="50DB2941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12h / semana</w:t>
                                </w:r>
                              </w:p>
                              <w:p w14:paraId="3E3613C4" w14:textId="77777777" w:rsidR="005E48DC" w:rsidRDefault="005E48DC" w:rsidP="00890534">
                                <w:pPr>
                                  <w:rPr>
                                    <w:color w:val="51C2D5" w:themeColor="accent3"/>
                                  </w:rPr>
                                </w:pPr>
                              </w:p>
                              <w:p w14:paraId="2F2BF99C" w14:textId="77777777" w:rsidR="005E48DC" w:rsidRDefault="005E48DC" w:rsidP="00890534">
                                <w:pPr>
                                  <w:rPr>
                                    <w:color w:val="51C2D5" w:themeColor="accent3"/>
                                  </w:rPr>
                                </w:pPr>
                              </w:p>
                              <w:p w14:paraId="2D125FF1" w14:textId="3BA11EEB" w:rsidR="005E48DC" w:rsidRPr="003B5276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</w:rPr>
                                </w:pPr>
                                <w:r w:rsidRPr="003B5276">
                                  <w:rPr>
                                    <w:color w:val="51C2D5" w:themeColor="accent3"/>
                                  </w:rPr>
                                  <w:t>Equipamentos</w:t>
                                </w:r>
                              </w:p>
                              <w:p w14:paraId="34F77E11" w14:textId="77777777" w:rsidR="005E48DC" w:rsidRDefault="005E48DC" w:rsidP="00890534"/>
                              <w:p w14:paraId="15AC10AB" w14:textId="77777777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5 computadores</w:t>
                                </w:r>
                              </w:p>
                              <w:p w14:paraId="05083655" w14:textId="77777777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  <w:shd w:val="clear" w:color="auto" w:fill="FFFFFF"/>
                                  </w:rPr>
                                  <w:t>75</w:t>
                                </w: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€ / computador</w:t>
                                </w:r>
                              </w:p>
                              <w:p w14:paraId="02CA7C62" w14:textId="4513A027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  <w:p w14:paraId="1CF3C0C7" w14:textId="4E374625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  <w:p w14:paraId="398AC798" w14:textId="1C17D701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  <w:p w14:paraId="59A01176" w14:textId="77777777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  <w:p w14:paraId="6394E137" w14:textId="77777777" w:rsidR="005E48DC" w:rsidRPr="003B5276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</w:rPr>
                                </w:pPr>
                                <w:r w:rsidRPr="003B5276">
                                  <w:rPr>
                                    <w:color w:val="51C2D5" w:themeColor="accent3"/>
                                  </w:rPr>
                                  <w:t>Documentação</w:t>
                                </w:r>
                              </w:p>
                              <w:p w14:paraId="6190D798" w14:textId="77777777" w:rsidR="005E48DC" w:rsidRDefault="005E48DC" w:rsidP="00890534">
                                <w:pPr>
                                  <w:jc w:val="center"/>
                                </w:pPr>
                              </w:p>
                              <w:p w14:paraId="0CABC02F" w14:textId="1756AC73" w:rsidR="005E48DC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  <w:shd w:val="clear" w:color="auto" w:fill="FFFFFF"/>
                                  </w:rPr>
                                </w:pPr>
                                <w:r w:rsidRPr="000E3D64">
                                  <w:rPr>
                                    <w:b w:val="0"/>
                                    <w:bCs/>
                                  </w:rPr>
                                  <w:t>20</w:t>
                                </w:r>
                                <w:r w:rsidRPr="000E3D64">
                                  <w:rPr>
                                    <w:b w:val="0"/>
                                    <w:bCs/>
                                    <w:shd w:val="clear" w:color="auto" w:fill="FFFFFF"/>
                                  </w:rPr>
                                  <w:t>€</w:t>
                                </w:r>
                              </w:p>
                              <w:p w14:paraId="39787DBC" w14:textId="77777777" w:rsidR="005E48DC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  <w:sz w:val="32"/>
                                    <w:szCs w:val="24"/>
                                  </w:rPr>
                                </w:pPr>
                              </w:p>
                              <w:p w14:paraId="65D75FDB" w14:textId="77777777" w:rsidR="005E48DC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  <w:sz w:val="32"/>
                                    <w:szCs w:val="24"/>
                                  </w:rPr>
                                </w:pPr>
                              </w:p>
                              <w:p w14:paraId="1B4065FF" w14:textId="77777777" w:rsidR="005E48DC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  <w:sz w:val="32"/>
                                    <w:szCs w:val="24"/>
                                  </w:rPr>
                                </w:pPr>
                              </w:p>
                              <w:p w14:paraId="4F030908" w14:textId="446F1C31" w:rsidR="005E48DC" w:rsidRPr="00890534" w:rsidRDefault="005E48DC" w:rsidP="00890534">
                                <w:pPr>
                                  <w:jc w:val="center"/>
                                  <w:rPr>
                                    <w:color w:val="51C2D5" w:themeColor="accent3"/>
                                    <w:sz w:val="32"/>
                                    <w:szCs w:val="24"/>
                                  </w:rPr>
                                </w:pPr>
                                <w:r>
                                  <w:rPr>
                                    <w:color w:val="51C2D5" w:themeColor="accent3"/>
                                    <w:sz w:val="32"/>
                                    <w:szCs w:val="24"/>
                                  </w:rPr>
                                  <w:t>TOTAL</w:t>
                                </w:r>
                              </w:p>
                              <w:p w14:paraId="6D256791" w14:textId="77777777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  <w:p w14:paraId="01D8572C" w14:textId="77777777" w:rsidR="005E48DC" w:rsidRPr="000E3D64" w:rsidRDefault="005E48DC" w:rsidP="00890534">
                                <w:pPr>
                                  <w:jc w:val="center"/>
                                  <w:rPr>
                                    <w:b w:val="0"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E3BFCB" id="Agrupar 300" o:spid="_x0000_s1041" style="position:absolute;margin-left:26.05pt;margin-top:18.15pt;width:473.1pt;height:503pt;z-index:251804672;mso-position-horizontal-relative:margin;mso-position-vertical-relative:text" coordsize="60089,63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">
                <v:line id="Conexão reta 216" o:spid="_x0000_s1042" style="position:absolute;visibility:visible;mso-wrap-style:square" from="21403,0" to="21911,63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" strokecolor="#51c2d5 [3206]" strokeweight="1pt"/>
                <v:group id="Agrupar 299" o:spid="_x0000_s1043" style="position:absolute;top:333;width:60089;height:63356" coordsize="60089,6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group id="Agrupar 297" o:spid="_x0000_s1044" style="position:absolute;left:24263;width:35826;height:51384" coordsize="35826,5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shape id="_x0000_s1045" type="#_x0000_t202" style="position:absolute;width:35064;height:20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    <v:textbox>
                        <w:txbxContent>
                          <w:p w14:paraId="733B70B6" w14:textId="77777777" w:rsidR="005E48DC" w:rsidRDefault="005E48DC" w:rsidP="003B5276"/>
                          <w:p w14:paraId="4393CAA9" w14:textId="445E5E9A" w:rsidR="005E48DC" w:rsidRDefault="005E48DC" w:rsidP="009E38EC">
                            <w:pPr>
                              <w:jc w:val="both"/>
                              <w:rPr>
                                <w:b w:val="0"/>
                                <w:bCs/>
                                <w:shd w:val="clear" w:color="auto" w:fill="FFFFFF"/>
                              </w:rPr>
                            </w:pPr>
                            <w:r w:rsidRPr="002C1452">
                              <w:rPr>
                                <w:b w:val="0"/>
                                <w:bCs/>
                              </w:rPr>
                              <w:t xml:space="preserve">A equipa é composta por </w:t>
                            </w:r>
                            <w:r>
                              <w:rPr>
                                <w:b w:val="0"/>
                                <w:bCs/>
                              </w:rPr>
                              <w:t>5</w:t>
                            </w:r>
                            <w:r w:rsidRPr="002C1452">
                              <w:rPr>
                                <w:b w:val="0"/>
                                <w:bCs/>
                              </w:rPr>
                              <w:t xml:space="preserve"> elementos e durante 14 semanas cada membro trabalha 12h por semana. Sendo o preço por hora 6</w:t>
                            </w:r>
                            <w:r w:rsidRPr="002C1452">
                              <w:rPr>
                                <w:b w:val="0"/>
                                <w:bCs/>
                                <w:shd w:val="clear" w:color="auto" w:fill="FFFFFF"/>
                              </w:rPr>
                              <w:t>€ o custo total para os recursos humanos será de</w:t>
                            </w:r>
                          </w:p>
                          <w:p w14:paraId="4374F9AA" w14:textId="1F3216A2" w:rsidR="005E48DC" w:rsidRPr="002C1452" w:rsidRDefault="005E48DC" w:rsidP="009E38EC">
                            <w:p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>
                              <w:rPr>
                                <w:color w:val="51C2D5" w:themeColor="accent3"/>
                                <w:shd w:val="clear" w:color="auto" w:fill="FFFFFF"/>
                              </w:rPr>
                              <w:t>5040</w:t>
                            </w:r>
                            <w:r w:rsidRPr="002C1452">
                              <w:rPr>
                                <w:color w:val="51C2D5" w:themeColor="accent3"/>
                                <w:shd w:val="clear" w:color="auto" w:fill="FFFFFF"/>
                              </w:rPr>
                              <w:t>€.</w:t>
                            </w:r>
                          </w:p>
                        </w:txbxContent>
                      </v:textbox>
                    </v:shape>
                    <v:shape id="_x0000_s1046" type="#_x0000_t202" style="position:absolute;left:762;top:16256;width:35064;height:2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    <v:textbox>
                        <w:txbxContent>
                          <w:p w14:paraId="5DB68593" w14:textId="77777777" w:rsidR="005E48DC" w:rsidRDefault="005E48DC" w:rsidP="002C1452"/>
                          <w:p w14:paraId="1784A097" w14:textId="748ACE08" w:rsidR="005E48DC" w:rsidRPr="00FD4CBA" w:rsidRDefault="005E48DC" w:rsidP="00FD4CBA">
                            <w:pPr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FD4CBA">
                              <w:rPr>
                                <w:b w:val="0"/>
                                <w:bCs/>
                              </w:rPr>
                              <w:t>A equipa irá utilizar os computadores pessoais durante aproximadamente 12 trimestres. Tendo em conta que cada um tem um valor no mercado de 900</w:t>
                            </w:r>
                            <w:r w:rsidRPr="00FD4CBA">
                              <w:rPr>
                                <w:b w:val="0"/>
                                <w:bCs/>
                                <w:shd w:val="clear" w:color="auto" w:fill="FFFFFF"/>
                              </w:rPr>
                              <w:t>€ isto significa que por computador existirá um custo de 75</w:t>
                            </w:r>
                            <w:r w:rsidRPr="00FD4CBA">
                              <w:rPr>
                                <w:b w:val="0"/>
                                <w:bCs/>
                              </w:rPr>
                              <w:t xml:space="preserve">€, ou seja, um custo total de equipamentos de </w:t>
                            </w:r>
                          </w:p>
                          <w:p w14:paraId="0C0EF4F5" w14:textId="0F580BFE" w:rsidR="005E48DC" w:rsidRPr="00FD4CBA" w:rsidRDefault="005E48DC" w:rsidP="00FD4CBA">
                            <w:pPr>
                              <w:jc w:val="center"/>
                              <w:rPr>
                                <w:color w:val="51C2D5" w:themeColor="accent3"/>
                              </w:rPr>
                            </w:pPr>
                            <w:r>
                              <w:rPr>
                                <w:color w:val="51C2D5" w:themeColor="accent3"/>
                              </w:rPr>
                              <w:t>375</w:t>
                            </w:r>
                            <w:r w:rsidRPr="00FD4CBA">
                              <w:rPr>
                                <w:color w:val="51C2D5" w:themeColor="accent3"/>
                              </w:rPr>
                              <w:t>€</w:t>
                            </w:r>
                          </w:p>
                          <w:p w14:paraId="27D82022" w14:textId="77777777" w:rsidR="005E48DC" w:rsidRDefault="005E48DC" w:rsidP="00FD4CBA">
                            <w:pPr>
                              <w:jc w:val="both"/>
                            </w:pPr>
                          </w:p>
                          <w:p w14:paraId="74008A6F" w14:textId="77777777" w:rsidR="005E48DC" w:rsidRDefault="005E48DC" w:rsidP="00FD4CBA">
                            <w:pPr>
                              <w:jc w:val="both"/>
                            </w:pPr>
                          </w:p>
                          <w:p w14:paraId="3E2F4F3D" w14:textId="56116F63" w:rsidR="005E48DC" w:rsidRPr="002C1452" w:rsidRDefault="005E48DC" w:rsidP="009E38EC">
                            <w:pPr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</w:p>
                        </w:txbxContent>
                      </v:textbox>
                    </v:shape>
                    <v:shape id="_x0000_s1047" type="#_x0000_t202" style="position:absolute;left:762;top:37084;width:35064;height:14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    <v:textbox>
                        <w:txbxContent>
                          <w:p w14:paraId="0663FDF1" w14:textId="77777777" w:rsidR="005E48DC" w:rsidRDefault="005E48DC" w:rsidP="002C1452"/>
                          <w:p w14:paraId="4A63224D" w14:textId="4B25E4D0" w:rsidR="005E48DC" w:rsidRDefault="005E48DC" w:rsidP="009E38EC">
                            <w:pPr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2C1452">
                              <w:rPr>
                                <w:b w:val="0"/>
                                <w:bCs/>
                              </w:rPr>
                              <w:t xml:space="preserve">A equipa </w:t>
                            </w:r>
                            <w:r>
                              <w:rPr>
                                <w:b w:val="0"/>
                                <w:bCs/>
                              </w:rPr>
                              <w:t>irá desenvolver todo um documento com todas as especificações úteis para o projeto. Este terá um valor único de</w:t>
                            </w:r>
                          </w:p>
                          <w:p w14:paraId="4511BCB9" w14:textId="0664D4DA" w:rsidR="005E48DC" w:rsidRPr="007A749D" w:rsidRDefault="005E48DC" w:rsidP="009E38EC">
                            <w:pPr>
                              <w:jc w:val="center"/>
                              <w:rPr>
                                <w:color w:val="51C2D5" w:themeColor="accent3"/>
                              </w:rPr>
                            </w:pPr>
                            <w:r w:rsidRPr="007A749D">
                              <w:rPr>
                                <w:color w:val="51C2D5" w:themeColor="accent3"/>
                              </w:rPr>
                              <w:t>20</w:t>
                            </w:r>
                            <w:r w:rsidRPr="007A749D">
                              <w:rPr>
                                <w:color w:val="51C2D5" w:themeColor="accent3"/>
                                <w:shd w:val="clear" w:color="auto" w:fill="FFFFFF"/>
                              </w:rPr>
                              <w:t>€</w:t>
                            </w:r>
                          </w:p>
                        </w:txbxContent>
                      </v:textbox>
                    </v:shape>
                  </v:group>
                  <v:shape id="_x0000_s1048" type="#_x0000_t202" style="position:absolute;top:362;width:20733;height:6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  <v:textbox>
                      <w:txbxContent>
                        <w:p w14:paraId="4DF215EC" w14:textId="480CF2A0" w:rsidR="005E48DC" w:rsidRPr="003B5276" w:rsidRDefault="005E48DC" w:rsidP="00890534">
                          <w:pPr>
                            <w:jc w:val="center"/>
                            <w:rPr>
                              <w:color w:val="51C2D5" w:themeColor="accent3"/>
                            </w:rPr>
                          </w:pPr>
                          <w:r w:rsidRPr="003B5276">
                            <w:rPr>
                              <w:color w:val="51C2D5" w:themeColor="accent3"/>
                            </w:rPr>
                            <w:t>Recursos Humanos</w:t>
                          </w:r>
                        </w:p>
                        <w:p w14:paraId="33C4B1D4" w14:textId="1BE6D35B" w:rsidR="005E48DC" w:rsidRDefault="005E48DC" w:rsidP="00890534">
                          <w:pPr>
                            <w:jc w:val="center"/>
                          </w:pPr>
                        </w:p>
                        <w:p w14:paraId="01470C86" w14:textId="73524A6B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5 pessoas</w:t>
                          </w:r>
                        </w:p>
                        <w:p w14:paraId="02CA61E5" w14:textId="02C4EFF2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6</w:t>
                          </w:r>
                          <w:r w:rsidRPr="000E3D64">
                            <w:rPr>
                              <w:b w:val="0"/>
                              <w:bCs/>
                              <w:shd w:val="clear" w:color="auto" w:fill="FFFFFF"/>
                            </w:rPr>
                            <w:t>€</w:t>
                          </w:r>
                          <w:r w:rsidRPr="000E3D64">
                            <w:rPr>
                              <w:b w:val="0"/>
                              <w:bCs/>
                            </w:rPr>
                            <w:t xml:space="preserve"> / hora</w:t>
                          </w:r>
                        </w:p>
                        <w:p w14:paraId="5E1F3820" w14:textId="28ADCC56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14 semanas</w:t>
                          </w:r>
                        </w:p>
                        <w:p w14:paraId="2E84D2CA" w14:textId="50DB2941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12h / semana</w:t>
                          </w:r>
                        </w:p>
                        <w:p w14:paraId="3E3613C4" w14:textId="77777777" w:rsidR="005E48DC" w:rsidRDefault="005E48DC" w:rsidP="00890534">
                          <w:pPr>
                            <w:rPr>
                              <w:color w:val="51C2D5" w:themeColor="accent3"/>
                            </w:rPr>
                          </w:pPr>
                        </w:p>
                        <w:p w14:paraId="2F2BF99C" w14:textId="77777777" w:rsidR="005E48DC" w:rsidRDefault="005E48DC" w:rsidP="00890534">
                          <w:pPr>
                            <w:rPr>
                              <w:color w:val="51C2D5" w:themeColor="accent3"/>
                            </w:rPr>
                          </w:pPr>
                        </w:p>
                        <w:p w14:paraId="2D125FF1" w14:textId="3BA11EEB" w:rsidR="005E48DC" w:rsidRPr="003B5276" w:rsidRDefault="005E48DC" w:rsidP="00890534">
                          <w:pPr>
                            <w:jc w:val="center"/>
                            <w:rPr>
                              <w:color w:val="51C2D5" w:themeColor="accent3"/>
                            </w:rPr>
                          </w:pPr>
                          <w:r w:rsidRPr="003B5276">
                            <w:rPr>
                              <w:color w:val="51C2D5" w:themeColor="accent3"/>
                            </w:rPr>
                            <w:t>Equipamentos</w:t>
                          </w:r>
                        </w:p>
                        <w:p w14:paraId="34F77E11" w14:textId="77777777" w:rsidR="005E48DC" w:rsidRDefault="005E48DC" w:rsidP="00890534"/>
                        <w:p w14:paraId="15AC10AB" w14:textId="77777777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5 computadores</w:t>
                          </w:r>
                        </w:p>
                        <w:p w14:paraId="05083655" w14:textId="77777777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  <w:r w:rsidRPr="000E3D64">
                            <w:rPr>
                              <w:b w:val="0"/>
                              <w:bCs/>
                              <w:shd w:val="clear" w:color="auto" w:fill="FFFFFF"/>
                            </w:rPr>
                            <w:t>75</w:t>
                          </w:r>
                          <w:r w:rsidRPr="000E3D64">
                            <w:rPr>
                              <w:b w:val="0"/>
                              <w:bCs/>
                            </w:rPr>
                            <w:t>€ / computador</w:t>
                          </w:r>
                        </w:p>
                        <w:p w14:paraId="02CA7C62" w14:textId="4513A027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  <w:p w14:paraId="1CF3C0C7" w14:textId="4E374625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  <w:p w14:paraId="398AC798" w14:textId="1C17D701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  <w:p w14:paraId="59A01176" w14:textId="77777777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  <w:p w14:paraId="6394E137" w14:textId="77777777" w:rsidR="005E48DC" w:rsidRPr="003B5276" w:rsidRDefault="005E48DC" w:rsidP="00890534">
                          <w:pPr>
                            <w:jc w:val="center"/>
                            <w:rPr>
                              <w:color w:val="51C2D5" w:themeColor="accent3"/>
                            </w:rPr>
                          </w:pPr>
                          <w:r w:rsidRPr="003B5276">
                            <w:rPr>
                              <w:color w:val="51C2D5" w:themeColor="accent3"/>
                            </w:rPr>
                            <w:t>Documentação</w:t>
                          </w:r>
                        </w:p>
                        <w:p w14:paraId="6190D798" w14:textId="77777777" w:rsidR="005E48DC" w:rsidRDefault="005E48DC" w:rsidP="00890534">
                          <w:pPr>
                            <w:jc w:val="center"/>
                          </w:pPr>
                        </w:p>
                        <w:p w14:paraId="0CABC02F" w14:textId="1756AC73" w:rsidR="005E48DC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  <w:shd w:val="clear" w:color="auto" w:fill="FFFFFF"/>
                            </w:rPr>
                          </w:pPr>
                          <w:r w:rsidRPr="000E3D64">
                            <w:rPr>
                              <w:b w:val="0"/>
                              <w:bCs/>
                            </w:rPr>
                            <w:t>20</w:t>
                          </w:r>
                          <w:r w:rsidRPr="000E3D64">
                            <w:rPr>
                              <w:b w:val="0"/>
                              <w:bCs/>
                              <w:shd w:val="clear" w:color="auto" w:fill="FFFFFF"/>
                            </w:rPr>
                            <w:t>€</w:t>
                          </w:r>
                        </w:p>
                        <w:p w14:paraId="39787DBC" w14:textId="77777777" w:rsidR="005E48DC" w:rsidRDefault="005E48DC" w:rsidP="00890534">
                          <w:pPr>
                            <w:jc w:val="center"/>
                            <w:rPr>
                              <w:color w:val="51C2D5" w:themeColor="accent3"/>
                              <w:sz w:val="32"/>
                              <w:szCs w:val="24"/>
                            </w:rPr>
                          </w:pPr>
                        </w:p>
                        <w:p w14:paraId="65D75FDB" w14:textId="77777777" w:rsidR="005E48DC" w:rsidRDefault="005E48DC" w:rsidP="00890534">
                          <w:pPr>
                            <w:jc w:val="center"/>
                            <w:rPr>
                              <w:color w:val="51C2D5" w:themeColor="accent3"/>
                              <w:sz w:val="32"/>
                              <w:szCs w:val="24"/>
                            </w:rPr>
                          </w:pPr>
                        </w:p>
                        <w:p w14:paraId="1B4065FF" w14:textId="77777777" w:rsidR="005E48DC" w:rsidRDefault="005E48DC" w:rsidP="00890534">
                          <w:pPr>
                            <w:jc w:val="center"/>
                            <w:rPr>
                              <w:color w:val="51C2D5" w:themeColor="accent3"/>
                              <w:sz w:val="32"/>
                              <w:szCs w:val="24"/>
                            </w:rPr>
                          </w:pPr>
                        </w:p>
                        <w:p w14:paraId="4F030908" w14:textId="446F1C31" w:rsidR="005E48DC" w:rsidRPr="00890534" w:rsidRDefault="005E48DC" w:rsidP="00890534">
                          <w:pPr>
                            <w:jc w:val="center"/>
                            <w:rPr>
                              <w:color w:val="51C2D5" w:themeColor="accent3"/>
                              <w:sz w:val="32"/>
                              <w:szCs w:val="24"/>
                            </w:rPr>
                          </w:pPr>
                          <w:r>
                            <w:rPr>
                              <w:color w:val="51C2D5" w:themeColor="accent3"/>
                              <w:sz w:val="32"/>
                              <w:szCs w:val="24"/>
                            </w:rPr>
                            <w:t>TOTAL</w:t>
                          </w:r>
                        </w:p>
                        <w:p w14:paraId="6D256791" w14:textId="77777777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  <w:p w14:paraId="01D8572C" w14:textId="77777777" w:rsidR="005E48DC" w:rsidRPr="000E3D64" w:rsidRDefault="005E48DC" w:rsidP="00890534">
                          <w:pPr>
                            <w:jc w:val="center"/>
                            <w:rPr>
                              <w:b w:val="0"/>
                              <w:bCs/>
                            </w:rPr>
                          </w:pP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0A33F43" w14:textId="77777777" w:rsidR="000E3D64" w:rsidRDefault="000E3D64" w:rsidP="000E3D64">
      <w:pPr>
        <w:tabs>
          <w:tab w:val="left" w:pos="7759"/>
        </w:tabs>
        <w:spacing w:after="200"/>
      </w:pPr>
    </w:p>
    <w:p w14:paraId="6AAD7244" w14:textId="77777777" w:rsidR="000E3D64" w:rsidRDefault="000E3D64" w:rsidP="000E3D64">
      <w:pPr>
        <w:tabs>
          <w:tab w:val="left" w:pos="7759"/>
        </w:tabs>
        <w:spacing w:after="200"/>
      </w:pPr>
    </w:p>
    <w:p w14:paraId="3EBEA2DA" w14:textId="77777777" w:rsidR="000E3D64" w:rsidRDefault="000E3D64" w:rsidP="000E3D64">
      <w:pPr>
        <w:tabs>
          <w:tab w:val="left" w:pos="7759"/>
        </w:tabs>
        <w:spacing w:after="200"/>
      </w:pPr>
    </w:p>
    <w:p w14:paraId="1D8557F5" w14:textId="77777777" w:rsidR="000E3D64" w:rsidRDefault="000E3D64" w:rsidP="000E3D64">
      <w:pPr>
        <w:tabs>
          <w:tab w:val="left" w:pos="7759"/>
        </w:tabs>
        <w:spacing w:after="200"/>
      </w:pPr>
    </w:p>
    <w:p w14:paraId="5DE8613F" w14:textId="77777777" w:rsidR="000E3D64" w:rsidRDefault="000E3D64" w:rsidP="000E3D64">
      <w:pPr>
        <w:tabs>
          <w:tab w:val="left" w:pos="7759"/>
        </w:tabs>
        <w:spacing w:after="200"/>
      </w:pPr>
    </w:p>
    <w:p w14:paraId="6B76FA6E" w14:textId="77777777" w:rsidR="000E3D64" w:rsidRDefault="000E3D64" w:rsidP="000E3D64">
      <w:pPr>
        <w:tabs>
          <w:tab w:val="left" w:pos="7759"/>
        </w:tabs>
        <w:spacing w:after="200"/>
      </w:pPr>
    </w:p>
    <w:p w14:paraId="0F369526" w14:textId="77777777" w:rsidR="000E3D64" w:rsidRDefault="000E3D64" w:rsidP="000E3D64">
      <w:pPr>
        <w:tabs>
          <w:tab w:val="left" w:pos="7759"/>
        </w:tabs>
        <w:spacing w:after="200"/>
      </w:pPr>
    </w:p>
    <w:p w14:paraId="17AB46C9" w14:textId="77777777" w:rsidR="000E3D64" w:rsidRDefault="000E3D64" w:rsidP="000E3D64">
      <w:pPr>
        <w:tabs>
          <w:tab w:val="left" w:pos="7759"/>
        </w:tabs>
        <w:spacing w:after="200"/>
      </w:pPr>
    </w:p>
    <w:p w14:paraId="164D01F5" w14:textId="77777777" w:rsidR="000E3D64" w:rsidRDefault="000E3D64" w:rsidP="000E3D64">
      <w:pPr>
        <w:tabs>
          <w:tab w:val="left" w:pos="7759"/>
        </w:tabs>
        <w:spacing w:after="200"/>
      </w:pPr>
    </w:p>
    <w:p w14:paraId="7159F94E" w14:textId="77777777" w:rsidR="000E3D64" w:rsidRDefault="000E3D64" w:rsidP="000E3D64">
      <w:pPr>
        <w:tabs>
          <w:tab w:val="left" w:pos="7759"/>
        </w:tabs>
        <w:spacing w:after="200"/>
      </w:pPr>
    </w:p>
    <w:p w14:paraId="4D577779" w14:textId="77777777" w:rsidR="000E3D64" w:rsidRDefault="000E3D64" w:rsidP="000E3D64">
      <w:pPr>
        <w:tabs>
          <w:tab w:val="left" w:pos="7759"/>
        </w:tabs>
        <w:spacing w:after="200"/>
      </w:pPr>
    </w:p>
    <w:p w14:paraId="24D41AAC" w14:textId="77777777" w:rsidR="000E3D64" w:rsidRDefault="000E3D64" w:rsidP="000E3D64">
      <w:pPr>
        <w:tabs>
          <w:tab w:val="left" w:pos="7759"/>
        </w:tabs>
        <w:spacing w:after="200"/>
      </w:pPr>
    </w:p>
    <w:p w14:paraId="1651E8BD" w14:textId="77777777" w:rsidR="000E3D64" w:rsidRDefault="000E3D64" w:rsidP="000E3D64">
      <w:pPr>
        <w:tabs>
          <w:tab w:val="left" w:pos="7759"/>
        </w:tabs>
        <w:spacing w:after="200"/>
      </w:pPr>
    </w:p>
    <w:p w14:paraId="29D2BF97" w14:textId="0748F9AD" w:rsidR="000E3D64" w:rsidRDefault="00890534" w:rsidP="000E3D64">
      <w:pPr>
        <w:tabs>
          <w:tab w:val="left" w:pos="7759"/>
        </w:tabs>
        <w:spacing w:after="200"/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510A2018" wp14:editId="14651268">
            <wp:simplePos x="0" y="0"/>
            <wp:positionH relativeFrom="page">
              <wp:posOffset>4475997</wp:posOffset>
            </wp:positionH>
            <wp:positionV relativeFrom="paragraph">
              <wp:posOffset>174625</wp:posOffset>
            </wp:positionV>
            <wp:extent cx="1382233" cy="1324959"/>
            <wp:effectExtent l="0" t="0" r="8890" b="889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5" t="22339" r="17654" b="20838"/>
                    <a:stretch/>
                  </pic:blipFill>
                  <pic:spPr bwMode="auto">
                    <a:xfrm>
                      <a:off x="0" y="0"/>
                      <a:ext cx="1382233" cy="132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3171E" w14:textId="77777777" w:rsidR="000E3D64" w:rsidRDefault="000E3D64" w:rsidP="000E3D64">
      <w:pPr>
        <w:tabs>
          <w:tab w:val="left" w:pos="7759"/>
        </w:tabs>
        <w:spacing w:after="200"/>
      </w:pPr>
    </w:p>
    <w:p w14:paraId="4BF86757" w14:textId="77777777" w:rsidR="000E3D64" w:rsidRDefault="000E3D64" w:rsidP="000E3D64">
      <w:pPr>
        <w:tabs>
          <w:tab w:val="left" w:pos="7759"/>
        </w:tabs>
        <w:spacing w:after="200"/>
      </w:pPr>
    </w:p>
    <w:p w14:paraId="2D540836" w14:textId="77777777" w:rsidR="000E3D64" w:rsidRDefault="000E3D64" w:rsidP="000E3D64">
      <w:pPr>
        <w:tabs>
          <w:tab w:val="left" w:pos="7759"/>
        </w:tabs>
        <w:spacing w:after="200"/>
      </w:pPr>
    </w:p>
    <w:p w14:paraId="21EFE264" w14:textId="77777777" w:rsidR="000E3D64" w:rsidRDefault="000E3D64" w:rsidP="000E3D64">
      <w:pPr>
        <w:tabs>
          <w:tab w:val="left" w:pos="7759"/>
        </w:tabs>
        <w:spacing w:after="200"/>
      </w:pPr>
    </w:p>
    <w:p w14:paraId="0009B554" w14:textId="0BCBBBCA" w:rsidR="00F164D9" w:rsidRDefault="000E3D64" w:rsidP="000E3D64">
      <w:pPr>
        <w:tabs>
          <w:tab w:val="left" w:pos="7759"/>
        </w:tabs>
        <w:spacing w:after="200"/>
        <w:rPr>
          <w:rFonts w:asciiTheme="majorHAnsi" w:eastAsiaTheme="majorEastAsia" w:hAnsiTheme="majorHAnsi" w:cstheme="majorBidi"/>
          <w:color w:val="464646" w:themeColor="text2" w:themeShade="BF"/>
          <w:kern w:val="28"/>
          <w:sz w:val="52"/>
          <w:szCs w:val="32"/>
        </w:rPr>
      </w:pPr>
      <w:r>
        <w:tab/>
      </w:r>
    </w:p>
    <w:p w14:paraId="1E4262FF" w14:textId="755D6F49" w:rsidR="00225F79" w:rsidRPr="000E3D64" w:rsidRDefault="00225F79" w:rsidP="00225F79">
      <w:pPr>
        <w:pStyle w:val="Ttulo1"/>
        <w:numPr>
          <w:ilvl w:val="0"/>
          <w:numId w:val="1"/>
        </w:numPr>
      </w:pPr>
      <w:bookmarkStart w:id="202" w:name="_Toc65790388"/>
      <w:bookmarkStart w:id="203" w:name="_Toc65790458"/>
      <w:bookmarkStart w:id="204" w:name="_Toc65790649"/>
      <w:bookmarkStart w:id="205" w:name="_Toc65790726"/>
      <w:bookmarkStart w:id="206" w:name="_Toc65790783"/>
      <w:r>
        <w:lastRenderedPageBreak/>
        <w:t>Outros fatore</w:t>
      </w:r>
      <w:bookmarkEnd w:id="202"/>
      <w:bookmarkEnd w:id="203"/>
      <w:bookmarkEnd w:id="204"/>
      <w:bookmarkEnd w:id="205"/>
      <w:bookmarkEnd w:id="206"/>
      <w:r w:rsidR="000E3D64">
        <w:t>s</w:t>
      </w:r>
    </w:p>
    <w:p w14:paraId="32DC8D41" w14:textId="023FE03C" w:rsidR="00307E14" w:rsidRDefault="00307E14" w:rsidP="000E3D64">
      <w:pPr>
        <w:pStyle w:val="Contedos"/>
        <w:spacing w:line="360" w:lineRule="auto"/>
        <w:jc w:val="both"/>
      </w:pPr>
    </w:p>
    <w:p w14:paraId="0E053696" w14:textId="4FA2C413" w:rsidR="000E3D64" w:rsidRPr="006C037D" w:rsidRDefault="000E3D64" w:rsidP="000E3D64">
      <w:pPr>
        <w:pStyle w:val="Contedos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58CAF936" wp14:editId="587E02FF">
            <wp:simplePos x="0" y="0"/>
            <wp:positionH relativeFrom="column">
              <wp:posOffset>1988</wp:posOffset>
            </wp:positionH>
            <wp:positionV relativeFrom="paragraph">
              <wp:posOffset>-2402</wp:posOffset>
            </wp:positionV>
            <wp:extent cx="2832845" cy="1526650"/>
            <wp:effectExtent l="0" t="0" r="571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5846" b="68390"/>
                    <a:stretch/>
                  </pic:blipFill>
                  <pic:spPr bwMode="auto">
                    <a:xfrm>
                      <a:off x="0" y="0"/>
                      <a:ext cx="2832845" cy="15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974AF" w14:textId="0F726C1F" w:rsidR="00307E14" w:rsidRDefault="00307E14" w:rsidP="00307E14"/>
    <w:p w14:paraId="01B289BE" w14:textId="3248DE6D" w:rsidR="005B601E" w:rsidRDefault="005B601E" w:rsidP="00225F79">
      <w:pPr>
        <w:rPr>
          <w:noProof/>
          <w:lang w:bidi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7163C9A" wp14:editId="37F9AFA9">
                <wp:simplePos x="0" y="0"/>
                <wp:positionH relativeFrom="column">
                  <wp:posOffset>1653540</wp:posOffset>
                </wp:positionH>
                <wp:positionV relativeFrom="paragraph">
                  <wp:posOffset>376555</wp:posOffset>
                </wp:positionV>
                <wp:extent cx="4865370" cy="2171700"/>
                <wp:effectExtent l="0" t="0" r="0" b="0"/>
                <wp:wrapSquare wrapText="bothSides"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537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33D6F" w14:textId="30870CEF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Qualidade da mobile app;</w:t>
                            </w:r>
                          </w:p>
                          <w:p w14:paraId="4807F594" w14:textId="277277AC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Qualidade da web app;</w:t>
                            </w:r>
                          </w:p>
                          <w:p w14:paraId="6D65D879" w14:textId="69508C2F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Segurança relativamente à proteção de dados das crianças;</w:t>
                            </w:r>
                          </w:p>
                          <w:p w14:paraId="521EDF2F" w14:textId="019B223B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 xml:space="preserve">Satisfação dos </w:t>
                            </w:r>
                            <w:proofErr w:type="spellStart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stakeholders</w:t>
                            </w:r>
                            <w:proofErr w:type="spellEnd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;</w:t>
                            </w:r>
                          </w:p>
                          <w:p w14:paraId="377CE283" w14:textId="038B0080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Cumprimento do plano do projeto;</w:t>
                            </w:r>
                          </w:p>
                          <w:p w14:paraId="069EEDBE" w14:textId="6F7E556E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C</w:t>
                            </w: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umprimento do orçamento;</w:t>
                            </w:r>
                          </w:p>
                          <w:p w14:paraId="5CA050F3" w14:textId="73DCAD62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 xml:space="preserve">Cumprimento do prazo de entrega dos </w:t>
                            </w:r>
                            <w:proofErr w:type="spellStart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deliverables</w:t>
                            </w:r>
                            <w:proofErr w:type="spellEnd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3C9A" id="_x0000_s1049" type="#_x0000_t202" style="position:absolute;margin-left:130.2pt;margin-top:29.65pt;width:383.1pt;height:171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" stroked="f">
                <v:textbox>
                  <w:txbxContent>
                    <w:p w14:paraId="48533D6F" w14:textId="30870CEF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Qualidade da mobile app;</w:t>
                      </w:r>
                    </w:p>
                    <w:p w14:paraId="4807F594" w14:textId="277277AC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Qualidade da web app;</w:t>
                      </w:r>
                    </w:p>
                    <w:p w14:paraId="6D65D879" w14:textId="69508C2F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Segurança relativamente à proteção de dados das crianças;</w:t>
                      </w:r>
                    </w:p>
                    <w:p w14:paraId="521EDF2F" w14:textId="019B223B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 xml:space="preserve">Satisfação dos </w:t>
                      </w:r>
                      <w:proofErr w:type="spellStart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stakeholders</w:t>
                      </w:r>
                      <w:proofErr w:type="spellEnd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;</w:t>
                      </w:r>
                    </w:p>
                    <w:p w14:paraId="377CE283" w14:textId="038B0080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Cumprimento do plano do projeto;</w:t>
                      </w:r>
                    </w:p>
                    <w:p w14:paraId="069EEDBE" w14:textId="6F7E556E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C</w:t>
                      </w: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umprimento do orçamento;</w:t>
                      </w:r>
                    </w:p>
                    <w:p w14:paraId="5CA050F3" w14:textId="73DCAD62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 xml:space="preserve">Cumprimento do prazo de entrega dos </w:t>
                      </w:r>
                      <w:proofErr w:type="spellStart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deliverables</w:t>
                      </w:r>
                      <w:proofErr w:type="spellEnd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8C9A69" w14:textId="13EC859C" w:rsidR="002150B4" w:rsidRPr="00546123" w:rsidRDefault="005B601E" w:rsidP="00225F79">
      <w:pPr>
        <w:rPr>
          <w:lang w:bidi="pt-PT"/>
        </w:rPr>
      </w:pPr>
      <w:r>
        <w:rPr>
          <w:noProof/>
          <w:lang w:bidi="pt-PT"/>
        </w:rPr>
        <w:drawing>
          <wp:anchor distT="0" distB="0" distL="114300" distR="114300" simplePos="0" relativeHeight="251838464" behindDoc="0" locked="0" layoutInCell="1" allowOverlap="1" wp14:anchorId="2BD416E9" wp14:editId="2E9B7049">
            <wp:simplePos x="0" y="0"/>
            <wp:positionH relativeFrom="margin">
              <wp:posOffset>1854200</wp:posOffset>
            </wp:positionH>
            <wp:positionV relativeFrom="paragraph">
              <wp:posOffset>3077211</wp:posOffset>
            </wp:positionV>
            <wp:extent cx="891540" cy="523875"/>
            <wp:effectExtent l="57150" t="114300" r="60960" b="104775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0" t="74056" r="34858" b="15317"/>
                    <a:stretch/>
                  </pic:blipFill>
                  <pic:spPr bwMode="auto">
                    <a:xfrm rot="866264">
                      <a:off x="0" y="0"/>
                      <a:ext cx="89154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w:drawing>
          <wp:anchor distT="0" distB="0" distL="114300" distR="114300" simplePos="0" relativeHeight="251831296" behindDoc="0" locked="0" layoutInCell="1" allowOverlap="1" wp14:anchorId="04CBB056" wp14:editId="4EEB0D06">
            <wp:simplePos x="0" y="0"/>
            <wp:positionH relativeFrom="margin">
              <wp:align>left</wp:align>
            </wp:positionH>
            <wp:positionV relativeFrom="paragraph">
              <wp:posOffset>2095500</wp:posOffset>
            </wp:positionV>
            <wp:extent cx="1884045" cy="1396365"/>
            <wp:effectExtent l="0" t="0" r="1905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63094" r="55863" b="8612"/>
                    <a:stretch/>
                  </pic:blipFill>
                  <pic:spPr bwMode="auto">
                    <a:xfrm>
                      <a:off x="0" y="0"/>
                      <a:ext cx="1884045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66B7311F" wp14:editId="50FB37E3">
                <wp:simplePos x="0" y="0"/>
                <wp:positionH relativeFrom="margin">
                  <wp:align>right</wp:align>
                </wp:positionH>
                <wp:positionV relativeFrom="paragraph">
                  <wp:posOffset>3978275</wp:posOffset>
                </wp:positionV>
                <wp:extent cx="6297295" cy="2973705"/>
                <wp:effectExtent l="0" t="0" r="8255" b="0"/>
                <wp:wrapSquare wrapText="bothSides"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295" cy="297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A7258" w14:textId="5FE151E5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Empenho de toda a equipa de trabalho;</w:t>
                            </w:r>
                          </w:p>
                          <w:p w14:paraId="620FB720" w14:textId="3ABABC23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Cada elemento da equipa deve ter conhecimento e concordar com o seu papel;</w:t>
                            </w:r>
                          </w:p>
                          <w:p w14:paraId="28D04C5B" w14:textId="7716ED83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Boa relação e espírito de equipa entre o grupo;</w:t>
                            </w:r>
                          </w:p>
                          <w:p w14:paraId="45A2AAC2" w14:textId="0CD3C8B7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Planeamento detalhado de todo trabalho;</w:t>
                            </w:r>
                          </w:p>
                          <w:p w14:paraId="33C7D49F" w14:textId="55F74F76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Cumprimento dos prazos estabelecidos;</w:t>
                            </w:r>
                          </w:p>
                          <w:p w14:paraId="0BB03710" w14:textId="33B954DD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Manter o cliente motivado e informado sobre o trabalho desenvolvido;</w:t>
                            </w:r>
                          </w:p>
                          <w:p w14:paraId="67F97F45" w14:textId="7A55F07A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Satisfação dos requisitos do cliente;</w:t>
                            </w:r>
                          </w:p>
                          <w:p w14:paraId="4DF77094" w14:textId="4E618B63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rStyle w:val="jsgrdq"/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Comunicação eficaz com o cliente;</w:t>
                            </w:r>
                          </w:p>
                          <w:p w14:paraId="0F2D2E82" w14:textId="42D7E29D" w:rsidR="005B601E" w:rsidRPr="005B601E" w:rsidRDefault="005B601E" w:rsidP="005B601E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jc w:val="center"/>
                              <w:rPr>
                                <w:b w:val="0"/>
                                <w:bCs/>
                              </w:rPr>
                            </w:pPr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 xml:space="preserve">Garantia de qualidade e fiabilidades dos </w:t>
                            </w:r>
                            <w:proofErr w:type="spellStart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deliverables</w:t>
                            </w:r>
                            <w:proofErr w:type="spellEnd"/>
                            <w:r w:rsidRPr="005B601E">
                              <w:rPr>
                                <w:rStyle w:val="jsgrdq"/>
                                <w:b w:val="0"/>
                                <w:bCs/>
                                <w:color w:val="5E5E5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7311F" id="_x0000_s1050" type="#_x0000_t202" style="position:absolute;margin-left:444.65pt;margin-top:313.25pt;width:495.85pt;height:234.15pt;z-index:251833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" stroked="f">
                <v:textbox>
                  <w:txbxContent>
                    <w:p w14:paraId="598A7258" w14:textId="5FE151E5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Empenho de toda a equipa de trabalho;</w:t>
                      </w:r>
                    </w:p>
                    <w:p w14:paraId="620FB720" w14:textId="3ABABC23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Cada elemento da equipa deve ter conhecimento e concordar com o seu papel;</w:t>
                      </w:r>
                    </w:p>
                    <w:p w14:paraId="28D04C5B" w14:textId="7716ED83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Boa relação e espírito de equipa entre o grupo;</w:t>
                      </w:r>
                    </w:p>
                    <w:p w14:paraId="45A2AAC2" w14:textId="0CD3C8B7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Planeamento detalhado de todo trabalho;</w:t>
                      </w:r>
                    </w:p>
                    <w:p w14:paraId="33C7D49F" w14:textId="55F74F76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Cumprimento dos prazos estabelecidos;</w:t>
                      </w:r>
                    </w:p>
                    <w:p w14:paraId="0BB03710" w14:textId="33B954DD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Manter o cliente motivado e informado sobre o trabalho desenvolvido;</w:t>
                      </w:r>
                    </w:p>
                    <w:p w14:paraId="67F97F45" w14:textId="7A55F07A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Satisfação dos requisitos do cliente;</w:t>
                      </w:r>
                    </w:p>
                    <w:p w14:paraId="4DF77094" w14:textId="4E618B63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rStyle w:val="jsgrdq"/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Comunicação eficaz com o cliente;</w:t>
                      </w:r>
                    </w:p>
                    <w:p w14:paraId="0F2D2E82" w14:textId="42D7E29D" w:rsidR="005B601E" w:rsidRPr="005B601E" w:rsidRDefault="005B601E" w:rsidP="005B601E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jc w:val="center"/>
                        <w:rPr>
                          <w:b w:val="0"/>
                          <w:bCs/>
                        </w:rPr>
                      </w:pPr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 xml:space="preserve">Garantia de qualidade e fiabilidades dos </w:t>
                      </w:r>
                      <w:proofErr w:type="spellStart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deliverables</w:t>
                      </w:r>
                      <w:proofErr w:type="spellEnd"/>
                      <w:r w:rsidRPr="005B601E">
                        <w:rPr>
                          <w:rStyle w:val="jsgrdq"/>
                          <w:b w:val="0"/>
                          <w:bCs/>
                          <w:color w:val="5E5E5E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2150B4" w:rsidRPr="00546123" w:rsidSect="00546123">
      <w:headerReference w:type="first" r:id="rId45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5611B" w14:textId="77777777" w:rsidR="00D41350" w:rsidRDefault="00D41350">
      <w:r>
        <w:separator/>
      </w:r>
    </w:p>
    <w:p w14:paraId="5E2B548C" w14:textId="77777777" w:rsidR="00D41350" w:rsidRDefault="00D41350"/>
  </w:endnote>
  <w:endnote w:type="continuationSeparator" w:id="0">
    <w:p w14:paraId="1953AA44" w14:textId="77777777" w:rsidR="00D41350" w:rsidRDefault="00D41350">
      <w:r>
        <w:continuationSeparator/>
      </w:r>
    </w:p>
    <w:p w14:paraId="39B7A9C7" w14:textId="77777777" w:rsidR="00D41350" w:rsidRDefault="00D413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  <w:color w:val="51C2D5" w:themeColor="accent3"/>
      </w:rPr>
    </w:sdtEndPr>
    <w:sdtContent>
      <w:p w14:paraId="79CEEE27" w14:textId="687A76AA" w:rsidR="005E48DC" w:rsidRDefault="005E48D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12934C5A" w14:textId="77777777" w:rsidR="005E48DC" w:rsidRDefault="005E48D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AF956" w14:textId="77777777" w:rsidR="00D41350" w:rsidRDefault="00D41350">
      <w:r>
        <w:separator/>
      </w:r>
    </w:p>
    <w:p w14:paraId="1A4C2891" w14:textId="77777777" w:rsidR="00D41350" w:rsidRDefault="00D41350"/>
  </w:footnote>
  <w:footnote w:type="continuationSeparator" w:id="0">
    <w:p w14:paraId="4E5DD83F" w14:textId="77777777" w:rsidR="00D41350" w:rsidRDefault="00D41350">
      <w:r>
        <w:continuationSeparator/>
      </w:r>
    </w:p>
    <w:p w14:paraId="013DD46A" w14:textId="77777777" w:rsidR="00D41350" w:rsidRDefault="00D413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5E5E5E" w:themeColor="text2"/>
        <w:left w:val="single" w:sz="36" w:space="0" w:color="5E5E5E" w:themeColor="text2"/>
        <w:bottom w:val="single" w:sz="36" w:space="0" w:color="5E5E5E" w:themeColor="text2"/>
        <w:right w:val="single" w:sz="36" w:space="0" w:color="5E5E5E" w:themeColor="text2"/>
        <w:insideH w:val="single" w:sz="36" w:space="0" w:color="5E5E5E" w:themeColor="text2"/>
        <w:insideV w:val="single" w:sz="36" w:space="0" w:color="5E5E5E" w:themeColor="text2"/>
      </w:tblBorders>
      <w:tblLook w:val="0000" w:firstRow="0" w:lastRow="0" w:firstColumn="0" w:lastColumn="0" w:noHBand="0" w:noVBand="0"/>
    </w:tblPr>
    <w:tblGrid>
      <w:gridCol w:w="10035"/>
    </w:tblGrid>
    <w:tr w:rsidR="005E48DC" w14:paraId="660162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51C2D5" w:themeColor="accent3"/>
            <w:right w:val="nil"/>
          </w:tcBorders>
        </w:tcPr>
        <w:p w14:paraId="379B9073" w14:textId="77777777" w:rsidR="005E48DC" w:rsidRDefault="005E48DC">
          <w:pPr>
            <w:pStyle w:val="Cabealho"/>
          </w:pPr>
        </w:p>
      </w:tc>
    </w:tr>
  </w:tbl>
  <w:p w14:paraId="5E1D1626" w14:textId="4F82E90A" w:rsidR="005E48DC" w:rsidRDefault="005E48DC" w:rsidP="00D077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5E5E5E" w:themeColor="text2"/>
        <w:left w:val="single" w:sz="36" w:space="0" w:color="5E5E5E" w:themeColor="text2"/>
        <w:bottom w:val="single" w:sz="36" w:space="0" w:color="5E5E5E" w:themeColor="text2"/>
        <w:right w:val="single" w:sz="36" w:space="0" w:color="5E5E5E" w:themeColor="text2"/>
        <w:insideH w:val="single" w:sz="36" w:space="0" w:color="5E5E5E" w:themeColor="text2"/>
        <w:insideV w:val="single" w:sz="36" w:space="0" w:color="5E5E5E" w:themeColor="text2"/>
      </w:tblBorders>
      <w:tblLook w:val="0000" w:firstRow="0" w:lastRow="0" w:firstColumn="0" w:lastColumn="0" w:noHBand="0" w:noVBand="0"/>
    </w:tblPr>
    <w:tblGrid>
      <w:gridCol w:w="10035"/>
    </w:tblGrid>
    <w:tr w:rsidR="005E48DC" w14:paraId="00AD8650" w14:textId="77777777" w:rsidTr="00712A2C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51C2D5" w:themeColor="accent3"/>
            <w:right w:val="nil"/>
          </w:tcBorders>
        </w:tcPr>
        <w:p w14:paraId="34501E77" w14:textId="77777777" w:rsidR="005E48DC" w:rsidRDefault="005E48DC" w:rsidP="008A3AC2">
          <w:pPr>
            <w:pStyle w:val="Cabealho"/>
          </w:pPr>
        </w:p>
      </w:tc>
    </w:tr>
  </w:tbl>
  <w:p w14:paraId="1C065EB1" w14:textId="77777777" w:rsidR="005E48DC" w:rsidRDefault="005E48DC" w:rsidP="008A3AC2">
    <w:pPr>
      <w:pStyle w:val="Cabealho"/>
    </w:pPr>
  </w:p>
  <w:p w14:paraId="238D761D" w14:textId="77777777" w:rsidR="005E48DC" w:rsidRDefault="005E48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1032DE3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34" type="#_x0000_t75" style="width:11.25pt;height:11.25pt" o:bullet="t">
        <v:imagedata r:id="rId1" o:title="msoFC20"/>
      </v:shape>
    </w:pict>
  </w:numPicBullet>
  <w:abstractNum w:abstractNumId="0" w15:restartNumberingAfterBreak="0">
    <w:nsid w:val="00490E52"/>
    <w:multiLevelType w:val="hybridMultilevel"/>
    <w:tmpl w:val="00C272E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43F089B"/>
    <w:multiLevelType w:val="hybridMultilevel"/>
    <w:tmpl w:val="EB1AD2FE"/>
    <w:lvl w:ilvl="0" w:tplc="F4588672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5B3539D"/>
    <w:multiLevelType w:val="hybridMultilevel"/>
    <w:tmpl w:val="D5C69268"/>
    <w:lvl w:ilvl="0" w:tplc="CE86A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C2BEF"/>
    <w:multiLevelType w:val="hybridMultilevel"/>
    <w:tmpl w:val="9F38AB66"/>
    <w:lvl w:ilvl="0" w:tplc="E99CA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F06"/>
    <w:multiLevelType w:val="hybridMultilevel"/>
    <w:tmpl w:val="1C9CD3B4"/>
    <w:lvl w:ilvl="0" w:tplc="1FFC5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34BE1"/>
    <w:multiLevelType w:val="hybridMultilevel"/>
    <w:tmpl w:val="4FE4770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225EB"/>
    <w:multiLevelType w:val="hybridMultilevel"/>
    <w:tmpl w:val="3FD64AE6"/>
    <w:lvl w:ilvl="0" w:tplc="E16C83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592750"/>
    <w:multiLevelType w:val="hybridMultilevel"/>
    <w:tmpl w:val="4B5ED544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2A9DB1" w:themeColor="accent3" w:themeShade="BF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22506B"/>
    <w:multiLevelType w:val="multilevel"/>
    <w:tmpl w:val="22488E5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bCs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233F565C"/>
    <w:multiLevelType w:val="hybridMultilevel"/>
    <w:tmpl w:val="D8C48F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60119"/>
    <w:multiLevelType w:val="hybridMultilevel"/>
    <w:tmpl w:val="6A20DBD0"/>
    <w:lvl w:ilvl="0" w:tplc="68143CFE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1" w15:restartNumberingAfterBreak="0">
    <w:nsid w:val="2C1963D2"/>
    <w:multiLevelType w:val="multilevel"/>
    <w:tmpl w:val="78DAD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C6260"/>
    <w:multiLevelType w:val="hybridMultilevel"/>
    <w:tmpl w:val="B5CCFCA0"/>
    <w:lvl w:ilvl="0" w:tplc="32DA66A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16104"/>
    <w:multiLevelType w:val="hybridMultilevel"/>
    <w:tmpl w:val="04AA2C72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86113E"/>
    <w:multiLevelType w:val="hybridMultilevel"/>
    <w:tmpl w:val="C546B97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D3236E"/>
    <w:multiLevelType w:val="hybridMultilevel"/>
    <w:tmpl w:val="D38E91C2"/>
    <w:lvl w:ilvl="0" w:tplc="0816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EAF042F"/>
    <w:multiLevelType w:val="multilevel"/>
    <w:tmpl w:val="EDEC305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color w:val="51C2D5" w:themeColor="accent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1005518"/>
    <w:multiLevelType w:val="hybridMultilevel"/>
    <w:tmpl w:val="6B38BCA0"/>
    <w:lvl w:ilvl="0" w:tplc="CE86AB1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6160E"/>
    <w:multiLevelType w:val="hybridMultilevel"/>
    <w:tmpl w:val="3E9A214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380D7D"/>
    <w:multiLevelType w:val="hybridMultilevel"/>
    <w:tmpl w:val="A40864D6"/>
    <w:lvl w:ilvl="0" w:tplc="FF527AE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1C2D5" w:themeColor="accent3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C7F57E3"/>
    <w:multiLevelType w:val="hybridMultilevel"/>
    <w:tmpl w:val="95E0602A"/>
    <w:lvl w:ilvl="0" w:tplc="BE9A93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980210"/>
    <w:multiLevelType w:val="hybridMultilevel"/>
    <w:tmpl w:val="817CF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0149D"/>
    <w:multiLevelType w:val="hybridMultilevel"/>
    <w:tmpl w:val="4D32FDB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2"/>
  </w:num>
  <w:num w:numId="8">
    <w:abstractNumId w:val="13"/>
  </w:num>
  <w:num w:numId="9">
    <w:abstractNumId w:val="17"/>
  </w:num>
  <w:num w:numId="10">
    <w:abstractNumId w:val="2"/>
  </w:num>
  <w:num w:numId="11">
    <w:abstractNumId w:val="19"/>
  </w:num>
  <w:num w:numId="12">
    <w:abstractNumId w:val="1"/>
  </w:num>
  <w:num w:numId="13">
    <w:abstractNumId w:val="15"/>
  </w:num>
  <w:num w:numId="14">
    <w:abstractNumId w:val="10"/>
  </w:num>
  <w:num w:numId="15">
    <w:abstractNumId w:val="6"/>
  </w:num>
  <w:num w:numId="16">
    <w:abstractNumId w:val="16"/>
  </w:num>
  <w:num w:numId="17">
    <w:abstractNumId w:val="11"/>
  </w:num>
  <w:num w:numId="18">
    <w:abstractNumId w:val="7"/>
  </w:num>
  <w:num w:numId="19">
    <w:abstractNumId w:val="9"/>
  </w:num>
  <w:num w:numId="20">
    <w:abstractNumId w:val="20"/>
  </w:num>
  <w:num w:numId="21">
    <w:abstractNumId w:val="22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C0"/>
    <w:rsid w:val="0002482E"/>
    <w:rsid w:val="00041E72"/>
    <w:rsid w:val="00050324"/>
    <w:rsid w:val="00054F1C"/>
    <w:rsid w:val="000906A5"/>
    <w:rsid w:val="000A0150"/>
    <w:rsid w:val="000A5455"/>
    <w:rsid w:val="000B2D70"/>
    <w:rsid w:val="000D606E"/>
    <w:rsid w:val="000E0C0E"/>
    <w:rsid w:val="000E0E46"/>
    <w:rsid w:val="000E2D68"/>
    <w:rsid w:val="000E2FF1"/>
    <w:rsid w:val="000E3D64"/>
    <w:rsid w:val="000E63C9"/>
    <w:rsid w:val="00105059"/>
    <w:rsid w:val="001207C4"/>
    <w:rsid w:val="00123C7F"/>
    <w:rsid w:val="00130E9D"/>
    <w:rsid w:val="00132004"/>
    <w:rsid w:val="001340DC"/>
    <w:rsid w:val="00150A6D"/>
    <w:rsid w:val="00154A35"/>
    <w:rsid w:val="00185B35"/>
    <w:rsid w:val="001A6D31"/>
    <w:rsid w:val="001D24F1"/>
    <w:rsid w:val="001E0249"/>
    <w:rsid w:val="001F227A"/>
    <w:rsid w:val="001F2BC8"/>
    <w:rsid w:val="001F5F6B"/>
    <w:rsid w:val="00200427"/>
    <w:rsid w:val="0020076B"/>
    <w:rsid w:val="0020743E"/>
    <w:rsid w:val="00215046"/>
    <w:rsid w:val="002150B4"/>
    <w:rsid w:val="002226F6"/>
    <w:rsid w:val="00225F79"/>
    <w:rsid w:val="00232EC7"/>
    <w:rsid w:val="00243EBC"/>
    <w:rsid w:val="00246A35"/>
    <w:rsid w:val="00251ADB"/>
    <w:rsid w:val="0026757D"/>
    <w:rsid w:val="002705F8"/>
    <w:rsid w:val="00284348"/>
    <w:rsid w:val="00284EC4"/>
    <w:rsid w:val="0029056E"/>
    <w:rsid w:val="00296401"/>
    <w:rsid w:val="002C1452"/>
    <w:rsid w:val="002C1EB7"/>
    <w:rsid w:val="002E6B70"/>
    <w:rsid w:val="002E747B"/>
    <w:rsid w:val="002F51F5"/>
    <w:rsid w:val="002F6609"/>
    <w:rsid w:val="00307E14"/>
    <w:rsid w:val="0031063B"/>
    <w:rsid w:val="00312137"/>
    <w:rsid w:val="00313367"/>
    <w:rsid w:val="00316E9A"/>
    <w:rsid w:val="003251EC"/>
    <w:rsid w:val="003256E3"/>
    <w:rsid w:val="00330359"/>
    <w:rsid w:val="00335841"/>
    <w:rsid w:val="00337297"/>
    <w:rsid w:val="0033762F"/>
    <w:rsid w:val="00337D89"/>
    <w:rsid w:val="00360494"/>
    <w:rsid w:val="00366C7E"/>
    <w:rsid w:val="00384EA3"/>
    <w:rsid w:val="003A3989"/>
    <w:rsid w:val="003A39A1"/>
    <w:rsid w:val="003A58E0"/>
    <w:rsid w:val="003B5276"/>
    <w:rsid w:val="003C2191"/>
    <w:rsid w:val="003D2131"/>
    <w:rsid w:val="003D3863"/>
    <w:rsid w:val="00402706"/>
    <w:rsid w:val="00402A7E"/>
    <w:rsid w:val="00403D6B"/>
    <w:rsid w:val="004110DE"/>
    <w:rsid w:val="00413750"/>
    <w:rsid w:val="004141F3"/>
    <w:rsid w:val="00420BED"/>
    <w:rsid w:val="0044085A"/>
    <w:rsid w:val="004737E4"/>
    <w:rsid w:val="00494230"/>
    <w:rsid w:val="004B21A5"/>
    <w:rsid w:val="004E1BC9"/>
    <w:rsid w:val="004E38FB"/>
    <w:rsid w:val="004E595B"/>
    <w:rsid w:val="005037F0"/>
    <w:rsid w:val="005054A1"/>
    <w:rsid w:val="005058FD"/>
    <w:rsid w:val="005072BB"/>
    <w:rsid w:val="00516A86"/>
    <w:rsid w:val="0051761A"/>
    <w:rsid w:val="005275F6"/>
    <w:rsid w:val="005365E7"/>
    <w:rsid w:val="00546123"/>
    <w:rsid w:val="00562922"/>
    <w:rsid w:val="00565D0B"/>
    <w:rsid w:val="00572102"/>
    <w:rsid w:val="005A2E9D"/>
    <w:rsid w:val="005A3098"/>
    <w:rsid w:val="005B3248"/>
    <w:rsid w:val="005B601E"/>
    <w:rsid w:val="005D3B92"/>
    <w:rsid w:val="005E206B"/>
    <w:rsid w:val="005E48DC"/>
    <w:rsid w:val="005E62AA"/>
    <w:rsid w:val="005F1BB0"/>
    <w:rsid w:val="005F4C67"/>
    <w:rsid w:val="006077DD"/>
    <w:rsid w:val="00610F9A"/>
    <w:rsid w:val="00612E8E"/>
    <w:rsid w:val="00631C99"/>
    <w:rsid w:val="00632692"/>
    <w:rsid w:val="00634B90"/>
    <w:rsid w:val="00636DB4"/>
    <w:rsid w:val="00656C4D"/>
    <w:rsid w:val="00673057"/>
    <w:rsid w:val="00674BFC"/>
    <w:rsid w:val="006A02AB"/>
    <w:rsid w:val="006A5EC2"/>
    <w:rsid w:val="006B2841"/>
    <w:rsid w:val="006B7868"/>
    <w:rsid w:val="006E5716"/>
    <w:rsid w:val="006F32D7"/>
    <w:rsid w:val="00700D92"/>
    <w:rsid w:val="0071067E"/>
    <w:rsid w:val="00712A2C"/>
    <w:rsid w:val="00714CBC"/>
    <w:rsid w:val="007233CB"/>
    <w:rsid w:val="007302B3"/>
    <w:rsid w:val="00730733"/>
    <w:rsid w:val="00730E3A"/>
    <w:rsid w:val="00736AAF"/>
    <w:rsid w:val="00740A8E"/>
    <w:rsid w:val="007476FD"/>
    <w:rsid w:val="00751004"/>
    <w:rsid w:val="007520FE"/>
    <w:rsid w:val="007569BC"/>
    <w:rsid w:val="007603D4"/>
    <w:rsid w:val="00763D6A"/>
    <w:rsid w:val="00765040"/>
    <w:rsid w:val="00765B2A"/>
    <w:rsid w:val="0078083B"/>
    <w:rsid w:val="00783A34"/>
    <w:rsid w:val="00786E6C"/>
    <w:rsid w:val="007A749D"/>
    <w:rsid w:val="007B15EE"/>
    <w:rsid w:val="007C6B52"/>
    <w:rsid w:val="007D16C5"/>
    <w:rsid w:val="007F0FF9"/>
    <w:rsid w:val="007F33F0"/>
    <w:rsid w:val="007F37E2"/>
    <w:rsid w:val="007F4F18"/>
    <w:rsid w:val="00801A50"/>
    <w:rsid w:val="0081206B"/>
    <w:rsid w:val="00812D40"/>
    <w:rsid w:val="0082182A"/>
    <w:rsid w:val="00830289"/>
    <w:rsid w:val="0083192F"/>
    <w:rsid w:val="008321DD"/>
    <w:rsid w:val="008406F2"/>
    <w:rsid w:val="00862FE4"/>
    <w:rsid w:val="0086389A"/>
    <w:rsid w:val="00865218"/>
    <w:rsid w:val="00874ED4"/>
    <w:rsid w:val="0087605E"/>
    <w:rsid w:val="00890534"/>
    <w:rsid w:val="008A3AC2"/>
    <w:rsid w:val="008B0EED"/>
    <w:rsid w:val="008B1FEE"/>
    <w:rsid w:val="008C5C93"/>
    <w:rsid w:val="008F5CB4"/>
    <w:rsid w:val="008F6DD2"/>
    <w:rsid w:val="008F7510"/>
    <w:rsid w:val="00903C32"/>
    <w:rsid w:val="00907F28"/>
    <w:rsid w:val="009112AD"/>
    <w:rsid w:val="00911B23"/>
    <w:rsid w:val="00916B16"/>
    <w:rsid w:val="009173B9"/>
    <w:rsid w:val="00921BAE"/>
    <w:rsid w:val="0093335D"/>
    <w:rsid w:val="0093613E"/>
    <w:rsid w:val="009424C0"/>
    <w:rsid w:val="00943026"/>
    <w:rsid w:val="00951CD6"/>
    <w:rsid w:val="009644FA"/>
    <w:rsid w:val="00966B81"/>
    <w:rsid w:val="00976780"/>
    <w:rsid w:val="00994A8F"/>
    <w:rsid w:val="009B3982"/>
    <w:rsid w:val="009C1569"/>
    <w:rsid w:val="009C1931"/>
    <w:rsid w:val="009C7720"/>
    <w:rsid w:val="009D2B41"/>
    <w:rsid w:val="009E38EC"/>
    <w:rsid w:val="009F4FE3"/>
    <w:rsid w:val="00A23AFA"/>
    <w:rsid w:val="00A31B3E"/>
    <w:rsid w:val="00A532F3"/>
    <w:rsid w:val="00A55A8E"/>
    <w:rsid w:val="00A6280B"/>
    <w:rsid w:val="00A70CB1"/>
    <w:rsid w:val="00A74D30"/>
    <w:rsid w:val="00A8489E"/>
    <w:rsid w:val="00AA2328"/>
    <w:rsid w:val="00AA3BBA"/>
    <w:rsid w:val="00AB02A7"/>
    <w:rsid w:val="00AB41B5"/>
    <w:rsid w:val="00AC29F3"/>
    <w:rsid w:val="00AD0530"/>
    <w:rsid w:val="00AD16D5"/>
    <w:rsid w:val="00AD53D2"/>
    <w:rsid w:val="00AE36CE"/>
    <w:rsid w:val="00B01D06"/>
    <w:rsid w:val="00B231E5"/>
    <w:rsid w:val="00B31807"/>
    <w:rsid w:val="00B33DDC"/>
    <w:rsid w:val="00B4626E"/>
    <w:rsid w:val="00B50552"/>
    <w:rsid w:val="00B519C9"/>
    <w:rsid w:val="00B62AF9"/>
    <w:rsid w:val="00BA05BF"/>
    <w:rsid w:val="00BA2AF5"/>
    <w:rsid w:val="00BB55F3"/>
    <w:rsid w:val="00BC1BC5"/>
    <w:rsid w:val="00BF0D41"/>
    <w:rsid w:val="00C02B87"/>
    <w:rsid w:val="00C4086D"/>
    <w:rsid w:val="00C430D2"/>
    <w:rsid w:val="00C443A3"/>
    <w:rsid w:val="00C50B67"/>
    <w:rsid w:val="00C60069"/>
    <w:rsid w:val="00CA1896"/>
    <w:rsid w:val="00CB5B28"/>
    <w:rsid w:val="00CE3720"/>
    <w:rsid w:val="00CF5371"/>
    <w:rsid w:val="00D03063"/>
    <w:rsid w:val="00D0323A"/>
    <w:rsid w:val="00D0559F"/>
    <w:rsid w:val="00D07034"/>
    <w:rsid w:val="00D077E9"/>
    <w:rsid w:val="00D41350"/>
    <w:rsid w:val="00D42CB7"/>
    <w:rsid w:val="00D5413D"/>
    <w:rsid w:val="00D570A9"/>
    <w:rsid w:val="00D70D02"/>
    <w:rsid w:val="00D770C7"/>
    <w:rsid w:val="00D86945"/>
    <w:rsid w:val="00D90290"/>
    <w:rsid w:val="00D952DA"/>
    <w:rsid w:val="00DC0837"/>
    <w:rsid w:val="00DC7E2B"/>
    <w:rsid w:val="00DD152F"/>
    <w:rsid w:val="00DE213F"/>
    <w:rsid w:val="00DF027C"/>
    <w:rsid w:val="00DF13DE"/>
    <w:rsid w:val="00DF2DD6"/>
    <w:rsid w:val="00E00A32"/>
    <w:rsid w:val="00E22ACD"/>
    <w:rsid w:val="00E22AE3"/>
    <w:rsid w:val="00E26DB5"/>
    <w:rsid w:val="00E3594E"/>
    <w:rsid w:val="00E428E9"/>
    <w:rsid w:val="00E556D4"/>
    <w:rsid w:val="00E620B0"/>
    <w:rsid w:val="00E81B40"/>
    <w:rsid w:val="00EB08AB"/>
    <w:rsid w:val="00EC66C7"/>
    <w:rsid w:val="00ED52D4"/>
    <w:rsid w:val="00EF555B"/>
    <w:rsid w:val="00F027BB"/>
    <w:rsid w:val="00F03B0E"/>
    <w:rsid w:val="00F03E8D"/>
    <w:rsid w:val="00F07DBE"/>
    <w:rsid w:val="00F11DCF"/>
    <w:rsid w:val="00F162EA"/>
    <w:rsid w:val="00F164D9"/>
    <w:rsid w:val="00F23829"/>
    <w:rsid w:val="00F305FA"/>
    <w:rsid w:val="00F35EDB"/>
    <w:rsid w:val="00F413C7"/>
    <w:rsid w:val="00F43221"/>
    <w:rsid w:val="00F5217D"/>
    <w:rsid w:val="00F52D27"/>
    <w:rsid w:val="00F70851"/>
    <w:rsid w:val="00F7085F"/>
    <w:rsid w:val="00F70F4D"/>
    <w:rsid w:val="00F83527"/>
    <w:rsid w:val="00F85AE1"/>
    <w:rsid w:val="00F913AE"/>
    <w:rsid w:val="00FA2935"/>
    <w:rsid w:val="00FD052D"/>
    <w:rsid w:val="00FD4CBA"/>
    <w:rsid w:val="00FD583F"/>
    <w:rsid w:val="00FD7488"/>
    <w:rsid w:val="00FE11AB"/>
    <w:rsid w:val="00FF16B4"/>
    <w:rsid w:val="00FF423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8DA0B"/>
  <w15:docId w15:val="{06EC93EB-D765-45EA-8722-4BBA8F5E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5E5E5E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464646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5E5E5E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5E5E5E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464646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5E5E5E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5E5E5E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5E5E5E" w:themeColor="text2"/>
      <w:sz w:val="28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123C7F"/>
    <w:pPr>
      <w:keepLines/>
      <w:spacing w:after="0" w:line="259" w:lineRule="auto"/>
      <w:outlineLvl w:val="9"/>
    </w:pPr>
    <w:rPr>
      <w:b w:val="0"/>
      <w:color w:val="CF1515" w:themeColor="accent1" w:themeShade="BF"/>
      <w:kern w:val="0"/>
      <w:sz w:val="32"/>
      <w:lang w:eastAsia="zh-TW"/>
    </w:rPr>
  </w:style>
  <w:style w:type="paragraph" w:styleId="ndice1">
    <w:name w:val="toc 1"/>
    <w:basedOn w:val="Normal"/>
    <w:next w:val="Normal"/>
    <w:autoRedefine/>
    <w:uiPriority w:val="39"/>
    <w:unhideWhenUsed/>
    <w:rsid w:val="00123C7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23C7F"/>
    <w:pPr>
      <w:spacing w:after="100"/>
      <w:ind w:left="280"/>
    </w:pPr>
  </w:style>
  <w:style w:type="character" w:styleId="Hiperligao">
    <w:name w:val="Hyperlink"/>
    <w:basedOn w:val="Tipodeletrapredefinidodopargrafo"/>
    <w:uiPriority w:val="99"/>
    <w:unhideWhenUsed/>
    <w:rsid w:val="00123C7F"/>
    <w:rPr>
      <w:color w:val="F59E00" w:themeColor="hyperlink"/>
      <w:u w:val="single"/>
    </w:rPr>
  </w:style>
  <w:style w:type="paragraph" w:styleId="PargrafodaLista">
    <w:name w:val="List Paragraph"/>
    <w:basedOn w:val="Normal"/>
    <w:uiPriority w:val="34"/>
    <w:unhideWhenUsed/>
    <w:qFormat/>
    <w:rsid w:val="00FD052D"/>
    <w:pPr>
      <w:ind w:left="720"/>
      <w:contextualSpacing/>
    </w:pPr>
  </w:style>
  <w:style w:type="table" w:styleId="TabeladeGrelha2-Destaque3">
    <w:name w:val="Grid Table 2 Accent 3"/>
    <w:basedOn w:val="Tabelanormal"/>
    <w:uiPriority w:val="47"/>
    <w:rsid w:val="00F70F4D"/>
    <w:pPr>
      <w:spacing w:after="0" w:line="240" w:lineRule="auto"/>
    </w:pPr>
    <w:tblPr>
      <w:tblStyleRowBandSize w:val="1"/>
      <w:tblStyleColBandSize w:val="1"/>
      <w:tblBorders>
        <w:top w:val="single" w:sz="2" w:space="0" w:color="96DAE5" w:themeColor="accent3" w:themeTint="99"/>
        <w:bottom w:val="single" w:sz="2" w:space="0" w:color="96DAE5" w:themeColor="accent3" w:themeTint="99"/>
        <w:insideH w:val="single" w:sz="2" w:space="0" w:color="96DAE5" w:themeColor="accent3" w:themeTint="99"/>
        <w:insideV w:val="single" w:sz="2" w:space="0" w:color="96DAE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6DAE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6DAE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F6" w:themeFill="accent3" w:themeFillTint="33"/>
      </w:tcPr>
    </w:tblStylePr>
    <w:tblStylePr w:type="band1Horz">
      <w:tblPr/>
      <w:tcPr>
        <w:shd w:val="clear" w:color="auto" w:fill="DCF2F6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F913AE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B9E6EE" w:themeColor="accent3" w:themeTint="66"/>
        <w:left w:val="single" w:sz="4" w:space="0" w:color="B9E6EE" w:themeColor="accent3" w:themeTint="66"/>
        <w:bottom w:val="single" w:sz="4" w:space="0" w:color="B9E6EE" w:themeColor="accent3" w:themeTint="66"/>
        <w:right w:val="single" w:sz="4" w:space="0" w:color="B9E6EE" w:themeColor="accent3" w:themeTint="66"/>
        <w:insideH w:val="single" w:sz="4" w:space="0" w:color="B9E6EE" w:themeColor="accent3" w:themeTint="66"/>
        <w:insideV w:val="single" w:sz="4" w:space="0" w:color="B9E6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6DAE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6DAE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egenda">
    <w:name w:val="caption"/>
    <w:basedOn w:val="Normal"/>
    <w:next w:val="Normal"/>
    <w:uiPriority w:val="99"/>
    <w:unhideWhenUsed/>
    <w:rsid w:val="00215046"/>
    <w:pPr>
      <w:spacing w:after="200" w:line="240" w:lineRule="auto"/>
    </w:pPr>
    <w:rPr>
      <w:i/>
      <w:iCs/>
      <w:sz w:val="18"/>
      <w:szCs w:val="18"/>
    </w:rPr>
  </w:style>
  <w:style w:type="table" w:styleId="TabeladeGrelha7Colorida-Destaque3">
    <w:name w:val="Grid Table 7 Colorful Accent 3"/>
    <w:basedOn w:val="Tabelanormal"/>
    <w:uiPriority w:val="52"/>
    <w:rsid w:val="00740A8E"/>
    <w:pPr>
      <w:spacing w:after="0" w:line="240" w:lineRule="auto"/>
    </w:pPr>
    <w:rPr>
      <w:color w:val="2A9DB1" w:themeColor="accent3" w:themeShade="BF"/>
    </w:rPr>
    <w:tblPr>
      <w:tblStyleRowBandSize w:val="1"/>
      <w:tblStyleColBandSize w:val="1"/>
      <w:tblBorders>
        <w:top w:val="single" w:sz="4" w:space="0" w:color="96DAE5" w:themeColor="accent3" w:themeTint="99"/>
        <w:left w:val="single" w:sz="4" w:space="0" w:color="96DAE5" w:themeColor="accent3" w:themeTint="99"/>
        <w:bottom w:val="single" w:sz="4" w:space="0" w:color="96DAE5" w:themeColor="accent3" w:themeTint="99"/>
        <w:right w:val="single" w:sz="4" w:space="0" w:color="96DAE5" w:themeColor="accent3" w:themeTint="99"/>
        <w:insideH w:val="single" w:sz="4" w:space="0" w:color="96DAE5" w:themeColor="accent3" w:themeTint="99"/>
        <w:insideV w:val="single" w:sz="4" w:space="0" w:color="96DAE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2F6" w:themeFill="accent3" w:themeFillTint="33"/>
      </w:tcPr>
    </w:tblStylePr>
    <w:tblStylePr w:type="band1Horz">
      <w:tblPr/>
      <w:tcPr>
        <w:shd w:val="clear" w:color="auto" w:fill="DCF2F6" w:themeFill="accent3" w:themeFillTint="33"/>
      </w:tcPr>
    </w:tblStylePr>
    <w:tblStylePr w:type="neCell">
      <w:tblPr/>
      <w:tcPr>
        <w:tcBorders>
          <w:bottom w:val="single" w:sz="4" w:space="0" w:color="96DAE5" w:themeColor="accent3" w:themeTint="99"/>
        </w:tcBorders>
      </w:tcPr>
    </w:tblStylePr>
    <w:tblStylePr w:type="nwCell">
      <w:tblPr/>
      <w:tcPr>
        <w:tcBorders>
          <w:bottom w:val="single" w:sz="4" w:space="0" w:color="96DAE5" w:themeColor="accent3" w:themeTint="99"/>
        </w:tcBorders>
      </w:tcPr>
    </w:tblStylePr>
    <w:tblStylePr w:type="seCell">
      <w:tblPr/>
      <w:tcPr>
        <w:tcBorders>
          <w:top w:val="single" w:sz="4" w:space="0" w:color="96DAE5" w:themeColor="accent3" w:themeTint="99"/>
        </w:tcBorders>
      </w:tcPr>
    </w:tblStylePr>
    <w:tblStylePr w:type="swCell">
      <w:tblPr/>
      <w:tcPr>
        <w:tcBorders>
          <w:top w:val="single" w:sz="4" w:space="0" w:color="96DAE5" w:themeColor="accent3" w:themeTint="99"/>
        </w:tcBorders>
      </w:tcPr>
    </w:tblStylePr>
  </w:style>
  <w:style w:type="table" w:styleId="TabelacomGrelhaClara">
    <w:name w:val="Grid Table Light"/>
    <w:basedOn w:val="Tabelanormal"/>
    <w:uiPriority w:val="40"/>
    <w:rsid w:val="009B39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4-Destaque3">
    <w:name w:val="Grid Table 4 Accent 3"/>
    <w:basedOn w:val="Tabelanormal"/>
    <w:uiPriority w:val="49"/>
    <w:rsid w:val="00AD16D5"/>
    <w:pPr>
      <w:spacing w:after="0" w:line="240" w:lineRule="auto"/>
    </w:pPr>
    <w:tblPr>
      <w:tblStyleRowBandSize w:val="1"/>
      <w:tblStyleColBandSize w:val="1"/>
      <w:tblBorders>
        <w:top w:val="single" w:sz="4" w:space="0" w:color="96DAE5" w:themeColor="accent3" w:themeTint="99"/>
        <w:left w:val="single" w:sz="4" w:space="0" w:color="96DAE5" w:themeColor="accent3" w:themeTint="99"/>
        <w:bottom w:val="single" w:sz="4" w:space="0" w:color="96DAE5" w:themeColor="accent3" w:themeTint="99"/>
        <w:right w:val="single" w:sz="4" w:space="0" w:color="96DAE5" w:themeColor="accent3" w:themeTint="99"/>
        <w:insideH w:val="single" w:sz="4" w:space="0" w:color="96DAE5" w:themeColor="accent3" w:themeTint="99"/>
        <w:insideV w:val="single" w:sz="4" w:space="0" w:color="96DAE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1C2D5" w:themeColor="accent3"/>
          <w:left w:val="single" w:sz="4" w:space="0" w:color="51C2D5" w:themeColor="accent3"/>
          <w:bottom w:val="single" w:sz="4" w:space="0" w:color="51C2D5" w:themeColor="accent3"/>
          <w:right w:val="single" w:sz="4" w:space="0" w:color="51C2D5" w:themeColor="accent3"/>
          <w:insideH w:val="nil"/>
          <w:insideV w:val="nil"/>
        </w:tcBorders>
        <w:shd w:val="clear" w:color="auto" w:fill="51C2D5" w:themeFill="accent3"/>
      </w:tcPr>
    </w:tblStylePr>
    <w:tblStylePr w:type="lastRow">
      <w:rPr>
        <w:b/>
        <w:bCs/>
      </w:rPr>
      <w:tblPr/>
      <w:tcPr>
        <w:tcBorders>
          <w:top w:val="double" w:sz="4" w:space="0" w:color="51C2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F6" w:themeFill="accent3" w:themeFillTint="33"/>
      </w:tcPr>
    </w:tblStylePr>
    <w:tblStylePr w:type="band1Horz">
      <w:tblPr/>
      <w:tcPr>
        <w:shd w:val="clear" w:color="auto" w:fill="DCF2F6" w:themeFill="accent3" w:themeFillTint="33"/>
      </w:tcPr>
    </w:tblStylePr>
  </w:style>
  <w:style w:type="paragraph" w:customStyle="1" w:styleId="04xlpa">
    <w:name w:val="_04xlpa"/>
    <w:basedOn w:val="Normal"/>
    <w:rsid w:val="005B6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TW"/>
    </w:rPr>
  </w:style>
  <w:style w:type="character" w:customStyle="1" w:styleId="jsgrdq">
    <w:name w:val="jsgrdq"/>
    <w:basedOn w:val="Tipodeletrapredefinidodopargrafo"/>
    <w:rsid w:val="005B6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7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atr\AppData\Local\Microsoft\Office\16.0\DTS\pt-PT%7b95B22DAD-70B4-47A1-A5F4-09028CB9E504%7d\%7b1A67F21C-2FDE-4A94-A722-6D21E6A98E86%7dtf16392850_win32.dotx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microsoft.com/office/2007/relationships/hdphoto" Target="../media/hdphoto1.wdp"/><Relationship Id="rId1" Type="http://schemas.openxmlformats.org/officeDocument/2006/relationships/image" Target="../media/image6.png"/><Relationship Id="rId6" Type="http://schemas.openxmlformats.org/officeDocument/2006/relationships/image" Target="../media/image10.png"/><Relationship Id="rId5" Type="http://schemas.openxmlformats.org/officeDocument/2006/relationships/image" Target="../media/image9.png"/><Relationship Id="rId4" Type="http://schemas.openxmlformats.org/officeDocument/2006/relationships/image" Target="../media/image8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microsoft.com/office/2007/relationships/hdphoto" Target="../media/hdphoto1.wdp"/><Relationship Id="rId1" Type="http://schemas.openxmlformats.org/officeDocument/2006/relationships/image" Target="../media/image6.png"/><Relationship Id="rId6" Type="http://schemas.openxmlformats.org/officeDocument/2006/relationships/image" Target="../media/image10.png"/><Relationship Id="rId5" Type="http://schemas.openxmlformats.org/officeDocument/2006/relationships/image" Target="../media/image9.png"/><Relationship Id="rId4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457EE6-0FBC-4756-9409-5873D453FE6C}" type="doc">
      <dgm:prSet loTypeId="urn:microsoft.com/office/officeart/2008/layout/PictureStrips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pt-PT"/>
        </a:p>
      </dgm:t>
    </dgm:pt>
    <dgm:pt modelId="{4074DA54-7E59-4E76-A1BC-2212226EF319}">
      <dgm:prSet custT="1"/>
      <dgm:spPr/>
      <dgm:t>
        <a:bodyPr/>
        <a:lstStyle/>
        <a:p>
          <a:pPr algn="ctr"/>
          <a:r>
            <a:rPr lang="pt-PT" sz="1400" b="1"/>
            <a:t>Beatriz Pires Pereira</a:t>
          </a:r>
        </a:p>
        <a:p>
          <a:pPr algn="ctr"/>
          <a:r>
            <a:rPr lang="pt-PT" sz="1400" b="1"/>
            <a:t>A86024</a:t>
          </a:r>
        </a:p>
      </dgm:t>
    </dgm:pt>
    <dgm:pt modelId="{952A32FD-44EB-4606-8416-55B6DEEC4DC2}" type="parTrans" cxnId="{1659EEF0-875C-46A3-AA2B-4554FF145207}">
      <dgm:prSet/>
      <dgm:spPr/>
      <dgm:t>
        <a:bodyPr/>
        <a:lstStyle/>
        <a:p>
          <a:endParaRPr lang="pt-PT"/>
        </a:p>
      </dgm:t>
    </dgm:pt>
    <dgm:pt modelId="{D15FCD12-6615-4F33-B78E-60CE577E3EF3}" type="sibTrans" cxnId="{1659EEF0-875C-46A3-AA2B-4554FF145207}">
      <dgm:prSet/>
      <dgm:spPr/>
      <dgm:t>
        <a:bodyPr/>
        <a:lstStyle/>
        <a:p>
          <a:endParaRPr lang="pt-PT"/>
        </a:p>
      </dgm:t>
    </dgm:pt>
    <dgm:pt modelId="{8774B495-973D-4C00-916E-C57D45B26247}">
      <dgm:prSet custT="1"/>
      <dgm:spPr/>
      <dgm:t>
        <a:bodyPr/>
        <a:lstStyle/>
        <a:p>
          <a:pPr algn="ctr"/>
          <a:r>
            <a:rPr lang="pt-PT" sz="1400" b="1"/>
            <a:t>Eduardo Dias Gomes</a:t>
          </a:r>
          <a:br>
            <a:rPr lang="pt-PT" sz="1400" b="1"/>
          </a:br>
          <a:r>
            <a:rPr lang="pt-PT" sz="1400" b="1"/>
            <a:t>A85686</a:t>
          </a:r>
        </a:p>
      </dgm:t>
    </dgm:pt>
    <dgm:pt modelId="{583D88B5-650E-44A6-A441-D99619A12C87}" type="parTrans" cxnId="{A376448B-6808-45DA-ADDD-614B32E469C9}">
      <dgm:prSet/>
      <dgm:spPr/>
      <dgm:t>
        <a:bodyPr/>
        <a:lstStyle/>
        <a:p>
          <a:endParaRPr lang="pt-PT"/>
        </a:p>
      </dgm:t>
    </dgm:pt>
    <dgm:pt modelId="{888A7038-D0DB-49B3-A9A0-CEB56DFCA8A0}" type="sibTrans" cxnId="{A376448B-6808-45DA-ADDD-614B32E469C9}">
      <dgm:prSet/>
      <dgm:spPr/>
      <dgm:t>
        <a:bodyPr/>
        <a:lstStyle/>
        <a:p>
          <a:endParaRPr lang="pt-PT"/>
        </a:p>
      </dgm:t>
    </dgm:pt>
    <dgm:pt modelId="{53AC5B95-830E-4CF2-8F73-CFA8FED617A4}">
      <dgm:prSet custT="1"/>
      <dgm:spPr/>
      <dgm:t>
        <a:bodyPr/>
        <a:lstStyle/>
        <a:p>
          <a:pPr algn="ctr"/>
          <a:r>
            <a:rPr lang="pt-PT" sz="1400" b="1"/>
            <a:t>Ana Margarida Rodrigues Cunha</a:t>
          </a:r>
          <a:br>
            <a:rPr lang="pt-PT" sz="1400" b="1"/>
          </a:br>
          <a:r>
            <a:rPr lang="pt-PT" sz="1400" b="1"/>
            <a:t>A86067</a:t>
          </a:r>
        </a:p>
      </dgm:t>
    </dgm:pt>
    <dgm:pt modelId="{6D8E767F-A271-4DD5-B28D-108EFAE887DC}" type="parTrans" cxnId="{08FCD127-5643-46AB-AA43-CA613A8790ED}">
      <dgm:prSet/>
      <dgm:spPr/>
      <dgm:t>
        <a:bodyPr/>
        <a:lstStyle/>
        <a:p>
          <a:endParaRPr lang="pt-PT"/>
        </a:p>
      </dgm:t>
    </dgm:pt>
    <dgm:pt modelId="{43AE88BB-BA0A-4AB3-B99E-8FC65A91156B}" type="sibTrans" cxnId="{08FCD127-5643-46AB-AA43-CA613A8790ED}">
      <dgm:prSet/>
      <dgm:spPr/>
      <dgm:t>
        <a:bodyPr/>
        <a:lstStyle/>
        <a:p>
          <a:endParaRPr lang="pt-PT"/>
        </a:p>
      </dgm:t>
    </dgm:pt>
    <dgm:pt modelId="{D88A9B64-CE26-4EC4-8FB7-1CD20618495B}">
      <dgm:prSet custT="1"/>
      <dgm:spPr/>
      <dgm:t>
        <a:bodyPr/>
        <a:lstStyle/>
        <a:p>
          <a:pPr algn="ctr"/>
          <a:r>
            <a:rPr lang="pt-PT" sz="1400" b="1"/>
            <a:t>Francisca Amélia de Fernandes Barros</a:t>
          </a:r>
          <a:br>
            <a:rPr lang="pt-PT" sz="1400" b="1"/>
          </a:br>
          <a:r>
            <a:rPr lang="pt-PT" sz="1400" b="1"/>
            <a:t>A85881</a:t>
          </a:r>
        </a:p>
      </dgm:t>
    </dgm:pt>
    <dgm:pt modelId="{C4D99EA9-1A88-4C13-849E-81B0FE7587C1}" type="parTrans" cxnId="{2A5AFE24-2DC3-4709-9D90-12B92D2F378B}">
      <dgm:prSet/>
      <dgm:spPr/>
      <dgm:t>
        <a:bodyPr/>
        <a:lstStyle/>
        <a:p>
          <a:endParaRPr lang="pt-PT"/>
        </a:p>
      </dgm:t>
    </dgm:pt>
    <dgm:pt modelId="{9C5B5168-DFDE-4878-9A4F-D4746B5C7DA5}" type="sibTrans" cxnId="{2A5AFE24-2DC3-4709-9D90-12B92D2F378B}">
      <dgm:prSet/>
      <dgm:spPr/>
      <dgm:t>
        <a:bodyPr/>
        <a:lstStyle/>
        <a:p>
          <a:endParaRPr lang="pt-PT"/>
        </a:p>
      </dgm:t>
    </dgm:pt>
    <dgm:pt modelId="{F4BCC098-1431-499F-BECE-7835E16BBD5A}">
      <dgm:prSet custT="1"/>
      <dgm:spPr/>
      <dgm:t>
        <a:bodyPr/>
        <a:lstStyle/>
        <a:p>
          <a:pPr algn="ctr"/>
          <a:r>
            <a:rPr lang="pt-PT" sz="1400" b="1"/>
            <a:t>Pedro Bobião Costa</a:t>
          </a:r>
          <a:br>
            <a:rPr lang="pt-PT" sz="1400" b="1"/>
          </a:br>
          <a:r>
            <a:rPr lang="pt-PT" sz="1400" b="1"/>
            <a:t>A80565</a:t>
          </a:r>
        </a:p>
      </dgm:t>
    </dgm:pt>
    <dgm:pt modelId="{275D7124-D846-48D1-966D-1C5483F232BF}" type="parTrans" cxnId="{4A754646-3A09-402A-8BAC-FAEED737D322}">
      <dgm:prSet/>
      <dgm:spPr/>
      <dgm:t>
        <a:bodyPr/>
        <a:lstStyle/>
        <a:p>
          <a:endParaRPr lang="pt-PT"/>
        </a:p>
      </dgm:t>
    </dgm:pt>
    <dgm:pt modelId="{B8D519D7-1C38-4CBE-A7AB-CE717452E91D}" type="sibTrans" cxnId="{4A754646-3A09-402A-8BAC-FAEED737D322}">
      <dgm:prSet/>
      <dgm:spPr/>
      <dgm:t>
        <a:bodyPr/>
        <a:lstStyle/>
        <a:p>
          <a:endParaRPr lang="pt-PT"/>
        </a:p>
      </dgm:t>
    </dgm:pt>
    <dgm:pt modelId="{A2E48DC8-F1E5-4947-AE69-6BA7B07B68C2}" type="pres">
      <dgm:prSet presAssocID="{4C457EE6-0FBC-4756-9409-5873D453FE6C}" presName="Name0" presStyleCnt="0">
        <dgm:presLayoutVars>
          <dgm:dir/>
          <dgm:resizeHandles val="exact"/>
        </dgm:presLayoutVars>
      </dgm:prSet>
      <dgm:spPr/>
    </dgm:pt>
    <dgm:pt modelId="{2F6F4534-AB6C-4AB2-BB19-3ABB1A8A7E68}" type="pres">
      <dgm:prSet presAssocID="{53AC5B95-830E-4CF2-8F73-CFA8FED617A4}" presName="composite" presStyleCnt="0"/>
      <dgm:spPr/>
    </dgm:pt>
    <dgm:pt modelId="{9FFF33EF-A1A5-42D5-B9F5-A6C10ED41F8A}" type="pres">
      <dgm:prSet presAssocID="{53AC5B95-830E-4CF2-8F73-CFA8FED617A4}" presName="rect1" presStyleLbl="trAlignAcc1" presStyleIdx="0" presStyleCnt="5" custScaleX="155276">
        <dgm:presLayoutVars>
          <dgm:bulletEnabled val="1"/>
        </dgm:presLayoutVars>
      </dgm:prSet>
      <dgm:spPr/>
    </dgm:pt>
    <dgm:pt modelId="{2CFCCB9D-38E4-4ECC-A820-E21B56D91CF1}" type="pres">
      <dgm:prSet presAssocID="{53AC5B95-830E-4CF2-8F73-CFA8FED617A4}" presName="rect2" presStyleLbl="fgImgPlace1" presStyleIdx="0" presStyleCnt="5"/>
      <dgm:spPr>
        <a:blipFill>
          <a:blip xmlns:r="http://schemas.openxmlformats.org/officeDocument/2006/relationships" r:embed="rId1" cstate="print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ackgroundRemoval t="3943" b="96774" l="21269" r="82463">
                        <a14:foregroundMark x1="26866" y1="55556" x2="26866" y2="55556"/>
                        <a14:foregroundMark x1="27612" y1="45520" x2="27612" y2="45520"/>
                        <a14:foregroundMark x1="22015" y1="57706" x2="22015" y2="57706"/>
                        <a14:foregroundMark x1="22015" y1="73118" x2="22015" y2="73118"/>
                        <a14:foregroundMark x1="22015" y1="53763" x2="22015" y2="53763"/>
                        <a14:foregroundMark x1="22015" y1="53763" x2="22015" y2="53763"/>
                        <a14:foregroundMark x1="21269" y1="65950" x2="23881" y2="70251"/>
                        <a14:foregroundMark x1="25746" y1="78495" x2="25746" y2="78495"/>
                        <a14:foregroundMark x1="31716" y1="88889" x2="31716" y2="88889"/>
                        <a14:foregroundMark x1="26866" y1="89606" x2="26866" y2="89606"/>
                        <a14:foregroundMark x1="23134" y1="87097" x2="23134" y2="87097"/>
                        <a14:foregroundMark x1="21269" y1="90681" x2="21269" y2="90681"/>
                        <a14:foregroundMark x1="44030" y1="92473" x2="44030" y2="92473"/>
                        <a14:foregroundMark x1="82463" y1="67742" x2="82463" y2="67742"/>
                        <a14:foregroundMark x1="47015" y1="4301" x2="47015" y2="4301"/>
                        <a14:foregroundMark x1="50373" y1="95341" x2="50373" y2="95341"/>
                        <a14:foregroundMark x1="25373" y1="96774" x2="25373" y2="96774"/>
                      </a14:backgroundRemoval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2000" r="-22000"/>
          </a:stretch>
        </a:blipFill>
      </dgm:spPr>
    </dgm:pt>
    <dgm:pt modelId="{7C08FBC4-936E-4F66-BFE1-0E913A589939}" type="pres">
      <dgm:prSet presAssocID="{43AE88BB-BA0A-4AB3-B99E-8FC65A91156B}" presName="sibTrans" presStyleCnt="0"/>
      <dgm:spPr/>
    </dgm:pt>
    <dgm:pt modelId="{5138F8A2-A04C-4F47-9694-C7853DA11485}" type="pres">
      <dgm:prSet presAssocID="{4074DA54-7E59-4E76-A1BC-2212226EF319}" presName="composite" presStyleCnt="0"/>
      <dgm:spPr/>
    </dgm:pt>
    <dgm:pt modelId="{5D04ADD5-3805-48FA-A2A4-7E8043D668D4}" type="pres">
      <dgm:prSet presAssocID="{4074DA54-7E59-4E76-A1BC-2212226EF319}" presName="rect1" presStyleLbl="trAlignAcc1" presStyleIdx="1" presStyleCnt="5" custScaleX="155897">
        <dgm:presLayoutVars>
          <dgm:bulletEnabled val="1"/>
        </dgm:presLayoutVars>
      </dgm:prSet>
      <dgm:spPr/>
    </dgm:pt>
    <dgm:pt modelId="{B8A88EEA-58A4-4AE4-9F63-9D5D3886FAA9}" type="pres">
      <dgm:prSet presAssocID="{4074DA54-7E59-4E76-A1BC-2212226EF319}" presName="rect2" presStyleLbl="fgImgPlace1" presStyleIdx="1" presStyleCnt="5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</dgm:spPr>
    </dgm:pt>
    <dgm:pt modelId="{0014B36B-2ED0-4369-8396-397072BD2252}" type="pres">
      <dgm:prSet presAssocID="{D15FCD12-6615-4F33-B78E-60CE577E3EF3}" presName="sibTrans" presStyleCnt="0"/>
      <dgm:spPr/>
    </dgm:pt>
    <dgm:pt modelId="{31888B7F-2A16-4933-8C7A-908ABB587C7A}" type="pres">
      <dgm:prSet presAssocID="{8774B495-973D-4C00-916E-C57D45B26247}" presName="composite" presStyleCnt="0"/>
      <dgm:spPr/>
    </dgm:pt>
    <dgm:pt modelId="{C10909FA-B9C1-4741-BAF0-745E482D8CA3}" type="pres">
      <dgm:prSet presAssocID="{8774B495-973D-4C00-916E-C57D45B26247}" presName="rect1" presStyleLbl="trAlignAcc1" presStyleIdx="2" presStyleCnt="5" custScaleX="154472">
        <dgm:presLayoutVars>
          <dgm:bulletEnabled val="1"/>
        </dgm:presLayoutVars>
      </dgm:prSet>
      <dgm:spPr/>
    </dgm:pt>
    <dgm:pt modelId="{25314605-1955-46E4-8293-34EDD312981C}" type="pres">
      <dgm:prSet presAssocID="{8774B495-973D-4C00-916E-C57D45B26247}" presName="rect2" presStyleLbl="fgImgPlace1" presStyleIdx="2" presStyleCnt="5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000" r="-6000"/>
          </a:stretch>
        </a:blipFill>
      </dgm:spPr>
    </dgm:pt>
    <dgm:pt modelId="{B1118546-AE83-48C2-A2A5-430290DF9DBB}" type="pres">
      <dgm:prSet presAssocID="{888A7038-D0DB-49B3-A9A0-CEB56DFCA8A0}" presName="sibTrans" presStyleCnt="0"/>
      <dgm:spPr/>
    </dgm:pt>
    <dgm:pt modelId="{98715F07-1A99-4FA2-BF8B-94ED3FDB382D}" type="pres">
      <dgm:prSet presAssocID="{D88A9B64-CE26-4EC4-8FB7-1CD20618495B}" presName="composite" presStyleCnt="0"/>
      <dgm:spPr/>
    </dgm:pt>
    <dgm:pt modelId="{0E973011-CE5B-4CE6-B901-410C65612FC4}" type="pres">
      <dgm:prSet presAssocID="{D88A9B64-CE26-4EC4-8FB7-1CD20618495B}" presName="rect1" presStyleLbl="trAlignAcc1" presStyleIdx="3" presStyleCnt="5" custScaleX="155725" custLinFactNeighborX="211" custLinFactNeighborY="674">
        <dgm:presLayoutVars>
          <dgm:bulletEnabled val="1"/>
        </dgm:presLayoutVars>
      </dgm:prSet>
      <dgm:spPr/>
    </dgm:pt>
    <dgm:pt modelId="{65F6DBA2-82E1-4574-B338-F5EEFD34A656}" type="pres">
      <dgm:prSet presAssocID="{D88A9B64-CE26-4EC4-8FB7-1CD20618495B}" presName="rect2" presStyleLbl="fgImgPlace1" presStyleIdx="3" presStyleCnt="5"/>
      <dgm:spPr>
        <a:blipFill>
          <a:blip xmlns:r="http://schemas.openxmlformats.org/officeDocument/2006/relationships" r:embed="rId5"/>
          <a:srcRect/>
          <a:stretch>
            <a:fillRect l="-7000" r="-7000"/>
          </a:stretch>
        </a:blipFill>
      </dgm:spPr>
    </dgm:pt>
    <dgm:pt modelId="{C28175D8-44AD-4ECD-8240-BE044073E344}" type="pres">
      <dgm:prSet presAssocID="{9C5B5168-DFDE-4878-9A4F-D4746B5C7DA5}" presName="sibTrans" presStyleCnt="0"/>
      <dgm:spPr/>
    </dgm:pt>
    <dgm:pt modelId="{F0FF1300-EAB7-4FF7-8AD9-8F56AD883849}" type="pres">
      <dgm:prSet presAssocID="{F4BCC098-1431-499F-BECE-7835E16BBD5A}" presName="composite" presStyleCnt="0"/>
      <dgm:spPr/>
    </dgm:pt>
    <dgm:pt modelId="{09398BF0-224F-4020-A032-1529E464411F}" type="pres">
      <dgm:prSet presAssocID="{F4BCC098-1431-499F-BECE-7835E16BBD5A}" presName="rect1" presStyleLbl="trAlignAcc1" presStyleIdx="4" presStyleCnt="5" custScaleX="154971">
        <dgm:presLayoutVars>
          <dgm:bulletEnabled val="1"/>
        </dgm:presLayoutVars>
      </dgm:prSet>
      <dgm:spPr/>
    </dgm:pt>
    <dgm:pt modelId="{DE4B6CBB-8AC4-424B-B529-799EBC17244A}" type="pres">
      <dgm:prSet presAssocID="{F4BCC098-1431-499F-BECE-7835E16BBD5A}" presName="rect2" presStyleLbl="fgImgPlace1" presStyleIdx="4" presStyleCnt="5"/>
      <dgm:spPr>
        <a:blipFill>
          <a:blip xmlns:r="http://schemas.openxmlformats.org/officeDocument/2006/relationships" r:embed="rId6"/>
          <a:srcRect/>
          <a:stretch>
            <a:fillRect l="-18000" r="-18000"/>
          </a:stretch>
        </a:blipFill>
      </dgm:spPr>
    </dgm:pt>
  </dgm:ptLst>
  <dgm:cxnLst>
    <dgm:cxn modelId="{38210608-6893-4FA4-ADB8-01A653EEEC03}" type="presOf" srcId="{D88A9B64-CE26-4EC4-8FB7-1CD20618495B}" destId="{0E973011-CE5B-4CE6-B901-410C65612FC4}" srcOrd="0" destOrd="0" presId="urn:microsoft.com/office/officeart/2008/layout/PictureStrips"/>
    <dgm:cxn modelId="{BA5C1611-5B27-4428-B56F-5B0C50A20DFA}" type="presOf" srcId="{8774B495-973D-4C00-916E-C57D45B26247}" destId="{C10909FA-B9C1-4741-BAF0-745E482D8CA3}" srcOrd="0" destOrd="0" presId="urn:microsoft.com/office/officeart/2008/layout/PictureStrips"/>
    <dgm:cxn modelId="{2A5AFE24-2DC3-4709-9D90-12B92D2F378B}" srcId="{4C457EE6-0FBC-4756-9409-5873D453FE6C}" destId="{D88A9B64-CE26-4EC4-8FB7-1CD20618495B}" srcOrd="3" destOrd="0" parTransId="{C4D99EA9-1A88-4C13-849E-81B0FE7587C1}" sibTransId="{9C5B5168-DFDE-4878-9A4F-D4746B5C7DA5}"/>
    <dgm:cxn modelId="{F7277727-B9CB-4446-8B4C-C0CDE72941B6}" type="presOf" srcId="{53AC5B95-830E-4CF2-8F73-CFA8FED617A4}" destId="{9FFF33EF-A1A5-42D5-B9F5-A6C10ED41F8A}" srcOrd="0" destOrd="0" presId="urn:microsoft.com/office/officeart/2008/layout/PictureStrips"/>
    <dgm:cxn modelId="{08FCD127-5643-46AB-AA43-CA613A8790ED}" srcId="{4C457EE6-0FBC-4756-9409-5873D453FE6C}" destId="{53AC5B95-830E-4CF2-8F73-CFA8FED617A4}" srcOrd="0" destOrd="0" parTransId="{6D8E767F-A271-4DD5-B28D-108EFAE887DC}" sibTransId="{43AE88BB-BA0A-4AB3-B99E-8FC65A91156B}"/>
    <dgm:cxn modelId="{A9CB0E61-92D6-4580-82E6-BEDA40E47F9B}" type="presOf" srcId="{4C457EE6-0FBC-4756-9409-5873D453FE6C}" destId="{A2E48DC8-F1E5-4947-AE69-6BA7B07B68C2}" srcOrd="0" destOrd="0" presId="urn:microsoft.com/office/officeart/2008/layout/PictureStrips"/>
    <dgm:cxn modelId="{4A754646-3A09-402A-8BAC-FAEED737D322}" srcId="{4C457EE6-0FBC-4756-9409-5873D453FE6C}" destId="{F4BCC098-1431-499F-BECE-7835E16BBD5A}" srcOrd="4" destOrd="0" parTransId="{275D7124-D846-48D1-966D-1C5483F232BF}" sibTransId="{B8D519D7-1C38-4CBE-A7AB-CE717452E91D}"/>
    <dgm:cxn modelId="{28C8DB74-EF0F-48CD-A1A2-2FDDE848EA16}" type="presOf" srcId="{4074DA54-7E59-4E76-A1BC-2212226EF319}" destId="{5D04ADD5-3805-48FA-A2A4-7E8043D668D4}" srcOrd="0" destOrd="0" presId="urn:microsoft.com/office/officeart/2008/layout/PictureStrips"/>
    <dgm:cxn modelId="{7649C576-8D33-415B-8C02-E506970DC182}" type="presOf" srcId="{F4BCC098-1431-499F-BECE-7835E16BBD5A}" destId="{09398BF0-224F-4020-A032-1529E464411F}" srcOrd="0" destOrd="0" presId="urn:microsoft.com/office/officeart/2008/layout/PictureStrips"/>
    <dgm:cxn modelId="{A376448B-6808-45DA-ADDD-614B32E469C9}" srcId="{4C457EE6-0FBC-4756-9409-5873D453FE6C}" destId="{8774B495-973D-4C00-916E-C57D45B26247}" srcOrd="2" destOrd="0" parTransId="{583D88B5-650E-44A6-A441-D99619A12C87}" sibTransId="{888A7038-D0DB-49B3-A9A0-CEB56DFCA8A0}"/>
    <dgm:cxn modelId="{1659EEF0-875C-46A3-AA2B-4554FF145207}" srcId="{4C457EE6-0FBC-4756-9409-5873D453FE6C}" destId="{4074DA54-7E59-4E76-A1BC-2212226EF319}" srcOrd="1" destOrd="0" parTransId="{952A32FD-44EB-4606-8416-55B6DEEC4DC2}" sibTransId="{D15FCD12-6615-4F33-B78E-60CE577E3EF3}"/>
    <dgm:cxn modelId="{BB368524-73FB-45FD-A0EA-2517FBE2362F}" type="presParOf" srcId="{A2E48DC8-F1E5-4947-AE69-6BA7B07B68C2}" destId="{2F6F4534-AB6C-4AB2-BB19-3ABB1A8A7E68}" srcOrd="0" destOrd="0" presId="urn:microsoft.com/office/officeart/2008/layout/PictureStrips"/>
    <dgm:cxn modelId="{D06C1E41-9D49-440A-AB11-81D814505189}" type="presParOf" srcId="{2F6F4534-AB6C-4AB2-BB19-3ABB1A8A7E68}" destId="{9FFF33EF-A1A5-42D5-B9F5-A6C10ED41F8A}" srcOrd="0" destOrd="0" presId="urn:microsoft.com/office/officeart/2008/layout/PictureStrips"/>
    <dgm:cxn modelId="{05E9A603-42EC-492A-8563-DA807BE5AC07}" type="presParOf" srcId="{2F6F4534-AB6C-4AB2-BB19-3ABB1A8A7E68}" destId="{2CFCCB9D-38E4-4ECC-A820-E21B56D91CF1}" srcOrd="1" destOrd="0" presId="urn:microsoft.com/office/officeart/2008/layout/PictureStrips"/>
    <dgm:cxn modelId="{2022CEA6-6A0B-4836-BEB7-5097797DC89A}" type="presParOf" srcId="{A2E48DC8-F1E5-4947-AE69-6BA7B07B68C2}" destId="{7C08FBC4-936E-4F66-BFE1-0E913A589939}" srcOrd="1" destOrd="0" presId="urn:microsoft.com/office/officeart/2008/layout/PictureStrips"/>
    <dgm:cxn modelId="{7C0A11D2-655B-4944-AC6B-6D1CFD754CC3}" type="presParOf" srcId="{A2E48DC8-F1E5-4947-AE69-6BA7B07B68C2}" destId="{5138F8A2-A04C-4F47-9694-C7853DA11485}" srcOrd="2" destOrd="0" presId="urn:microsoft.com/office/officeart/2008/layout/PictureStrips"/>
    <dgm:cxn modelId="{4D314E3D-8160-466A-9D76-5FAC068F0AB5}" type="presParOf" srcId="{5138F8A2-A04C-4F47-9694-C7853DA11485}" destId="{5D04ADD5-3805-48FA-A2A4-7E8043D668D4}" srcOrd="0" destOrd="0" presId="urn:microsoft.com/office/officeart/2008/layout/PictureStrips"/>
    <dgm:cxn modelId="{083268E3-7C16-4F8D-8C6D-F3DFA916DEDC}" type="presParOf" srcId="{5138F8A2-A04C-4F47-9694-C7853DA11485}" destId="{B8A88EEA-58A4-4AE4-9F63-9D5D3886FAA9}" srcOrd="1" destOrd="0" presId="urn:microsoft.com/office/officeart/2008/layout/PictureStrips"/>
    <dgm:cxn modelId="{B971EA5C-418F-464E-BC5A-D66F8D2E4940}" type="presParOf" srcId="{A2E48DC8-F1E5-4947-AE69-6BA7B07B68C2}" destId="{0014B36B-2ED0-4369-8396-397072BD2252}" srcOrd="3" destOrd="0" presId="urn:microsoft.com/office/officeart/2008/layout/PictureStrips"/>
    <dgm:cxn modelId="{A065EB8E-C724-47D3-90A0-6A825C7C6381}" type="presParOf" srcId="{A2E48DC8-F1E5-4947-AE69-6BA7B07B68C2}" destId="{31888B7F-2A16-4933-8C7A-908ABB587C7A}" srcOrd="4" destOrd="0" presId="urn:microsoft.com/office/officeart/2008/layout/PictureStrips"/>
    <dgm:cxn modelId="{DAAA8878-3C78-4378-B14F-37E906A4F4E2}" type="presParOf" srcId="{31888B7F-2A16-4933-8C7A-908ABB587C7A}" destId="{C10909FA-B9C1-4741-BAF0-745E482D8CA3}" srcOrd="0" destOrd="0" presId="urn:microsoft.com/office/officeart/2008/layout/PictureStrips"/>
    <dgm:cxn modelId="{E40BE89B-FE86-409B-AC29-F6F4B2EDA536}" type="presParOf" srcId="{31888B7F-2A16-4933-8C7A-908ABB587C7A}" destId="{25314605-1955-46E4-8293-34EDD312981C}" srcOrd="1" destOrd="0" presId="urn:microsoft.com/office/officeart/2008/layout/PictureStrips"/>
    <dgm:cxn modelId="{4ACBAABC-F49C-43EE-912B-6E1BC37A2283}" type="presParOf" srcId="{A2E48DC8-F1E5-4947-AE69-6BA7B07B68C2}" destId="{B1118546-AE83-48C2-A2A5-430290DF9DBB}" srcOrd="5" destOrd="0" presId="urn:microsoft.com/office/officeart/2008/layout/PictureStrips"/>
    <dgm:cxn modelId="{7A5669AD-9894-46C4-A44E-66249F27213D}" type="presParOf" srcId="{A2E48DC8-F1E5-4947-AE69-6BA7B07B68C2}" destId="{98715F07-1A99-4FA2-BF8B-94ED3FDB382D}" srcOrd="6" destOrd="0" presId="urn:microsoft.com/office/officeart/2008/layout/PictureStrips"/>
    <dgm:cxn modelId="{3264E014-C20F-465A-B05A-7E88410D175E}" type="presParOf" srcId="{98715F07-1A99-4FA2-BF8B-94ED3FDB382D}" destId="{0E973011-CE5B-4CE6-B901-410C65612FC4}" srcOrd="0" destOrd="0" presId="urn:microsoft.com/office/officeart/2008/layout/PictureStrips"/>
    <dgm:cxn modelId="{1714BD48-EC25-4A44-8F44-1B41CE4F49CE}" type="presParOf" srcId="{98715F07-1A99-4FA2-BF8B-94ED3FDB382D}" destId="{65F6DBA2-82E1-4574-B338-F5EEFD34A656}" srcOrd="1" destOrd="0" presId="urn:microsoft.com/office/officeart/2008/layout/PictureStrips"/>
    <dgm:cxn modelId="{0C4E1553-8070-4741-A5C9-601897F5094C}" type="presParOf" srcId="{A2E48DC8-F1E5-4947-AE69-6BA7B07B68C2}" destId="{C28175D8-44AD-4ECD-8240-BE044073E344}" srcOrd="7" destOrd="0" presId="urn:microsoft.com/office/officeart/2008/layout/PictureStrips"/>
    <dgm:cxn modelId="{130A9157-9AC5-40A9-94B6-BF49E667F54C}" type="presParOf" srcId="{A2E48DC8-F1E5-4947-AE69-6BA7B07B68C2}" destId="{F0FF1300-EAB7-4FF7-8AD9-8F56AD883849}" srcOrd="8" destOrd="0" presId="urn:microsoft.com/office/officeart/2008/layout/PictureStrips"/>
    <dgm:cxn modelId="{42526A04-8761-4DF9-9E61-6479A0F8FCAC}" type="presParOf" srcId="{F0FF1300-EAB7-4FF7-8AD9-8F56AD883849}" destId="{09398BF0-224F-4020-A032-1529E464411F}" srcOrd="0" destOrd="0" presId="urn:microsoft.com/office/officeart/2008/layout/PictureStrips"/>
    <dgm:cxn modelId="{DFCBC3B6-19AE-4B4B-A71F-D167A73415A2}" type="presParOf" srcId="{F0FF1300-EAB7-4FF7-8AD9-8F56AD883849}" destId="{DE4B6CBB-8AC4-424B-B529-799EBC17244A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FF33EF-A1A5-42D5-B9F5-A6C10ED41F8A}">
      <dsp:nvSpPr>
        <dsp:cNvPr id="0" name=""/>
        <dsp:cNvSpPr/>
      </dsp:nvSpPr>
      <dsp:spPr>
        <a:xfrm>
          <a:off x="871773" y="715424"/>
          <a:ext cx="5481578" cy="110319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12700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7229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Ana Margarida Rodrigues Cunha</a:t>
          </a:r>
          <a:br>
            <a:rPr lang="pt-PT" sz="1400" b="1" kern="1200"/>
          </a:br>
          <a:r>
            <a:rPr lang="pt-PT" sz="1400" b="1" kern="1200"/>
            <a:t>A86067</a:t>
          </a:r>
        </a:p>
      </dsp:txBody>
      <dsp:txXfrm>
        <a:off x="871773" y="715424"/>
        <a:ext cx="5481578" cy="1103192"/>
      </dsp:txXfrm>
    </dsp:sp>
    <dsp:sp modelId="{2CFCCB9D-38E4-4ECC-A820-E21B56D91CF1}">
      <dsp:nvSpPr>
        <dsp:cNvPr id="0" name=""/>
        <dsp:cNvSpPr/>
      </dsp:nvSpPr>
      <dsp:spPr>
        <a:xfrm>
          <a:off x="1700362" y="556074"/>
          <a:ext cx="772234" cy="1158352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ackgroundRemoval t="3943" b="96774" l="21269" r="82463">
                        <a14:foregroundMark x1="26866" y1="55556" x2="26866" y2="55556"/>
                        <a14:foregroundMark x1="27612" y1="45520" x2="27612" y2="45520"/>
                        <a14:foregroundMark x1="22015" y1="57706" x2="22015" y2="57706"/>
                        <a14:foregroundMark x1="22015" y1="73118" x2="22015" y2="73118"/>
                        <a14:foregroundMark x1="22015" y1="53763" x2="22015" y2="53763"/>
                        <a14:foregroundMark x1="22015" y1="53763" x2="22015" y2="53763"/>
                        <a14:foregroundMark x1="21269" y1="65950" x2="23881" y2="70251"/>
                        <a14:foregroundMark x1="25746" y1="78495" x2="25746" y2="78495"/>
                        <a14:foregroundMark x1="31716" y1="88889" x2="31716" y2="88889"/>
                        <a14:foregroundMark x1="26866" y1="89606" x2="26866" y2="89606"/>
                        <a14:foregroundMark x1="23134" y1="87097" x2="23134" y2="87097"/>
                        <a14:foregroundMark x1="21269" y1="90681" x2="21269" y2="90681"/>
                        <a14:foregroundMark x1="44030" y1="92473" x2="44030" y2="92473"/>
                        <a14:foregroundMark x1="82463" y1="67742" x2="82463" y2="67742"/>
                        <a14:foregroundMark x1="47015" y1="4301" x2="47015" y2="4301"/>
                        <a14:foregroundMark x1="50373" y1="95341" x2="50373" y2="95341"/>
                        <a14:foregroundMark x1="25373" y1="96774" x2="25373" y2="96774"/>
                      </a14:backgroundRemoval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2000" r="-22000"/>
          </a:stretch>
        </a:blipFill>
        <a:ln w="25400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D04ADD5-3805-48FA-A2A4-7E8043D668D4}">
      <dsp:nvSpPr>
        <dsp:cNvPr id="0" name=""/>
        <dsp:cNvSpPr/>
      </dsp:nvSpPr>
      <dsp:spPr>
        <a:xfrm>
          <a:off x="860812" y="2104221"/>
          <a:ext cx="5503501" cy="110319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12700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7229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Beatriz Pires Pereira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A86024</a:t>
          </a:r>
        </a:p>
      </dsp:txBody>
      <dsp:txXfrm>
        <a:off x="860812" y="2104221"/>
        <a:ext cx="5503501" cy="1103192"/>
      </dsp:txXfrm>
    </dsp:sp>
    <dsp:sp modelId="{B8A88EEA-58A4-4AE4-9F63-9D5D3886FAA9}">
      <dsp:nvSpPr>
        <dsp:cNvPr id="0" name=""/>
        <dsp:cNvSpPr/>
      </dsp:nvSpPr>
      <dsp:spPr>
        <a:xfrm>
          <a:off x="1700362" y="1944871"/>
          <a:ext cx="772234" cy="1158352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  <a:ln w="25400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10909FA-B9C1-4741-BAF0-745E482D8CA3}">
      <dsp:nvSpPr>
        <dsp:cNvPr id="0" name=""/>
        <dsp:cNvSpPr/>
      </dsp:nvSpPr>
      <dsp:spPr>
        <a:xfrm>
          <a:off x="885964" y="3493018"/>
          <a:ext cx="5453195" cy="110319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12700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7229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Eduardo Dias Gomes</a:t>
          </a:r>
          <a:br>
            <a:rPr lang="pt-PT" sz="1400" b="1" kern="1200"/>
          </a:br>
          <a:r>
            <a:rPr lang="pt-PT" sz="1400" b="1" kern="1200"/>
            <a:t>A85686</a:t>
          </a:r>
        </a:p>
      </dsp:txBody>
      <dsp:txXfrm>
        <a:off x="885964" y="3493018"/>
        <a:ext cx="5453195" cy="1103192"/>
      </dsp:txXfrm>
    </dsp:sp>
    <dsp:sp modelId="{25314605-1955-46E4-8293-34EDD312981C}">
      <dsp:nvSpPr>
        <dsp:cNvPr id="0" name=""/>
        <dsp:cNvSpPr/>
      </dsp:nvSpPr>
      <dsp:spPr>
        <a:xfrm>
          <a:off x="1700362" y="3333668"/>
          <a:ext cx="772234" cy="1158352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000" r="-6000"/>
          </a:stretch>
        </a:blipFill>
        <a:ln w="25400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E973011-CE5B-4CE6-B901-410C65612FC4}">
      <dsp:nvSpPr>
        <dsp:cNvPr id="0" name=""/>
        <dsp:cNvSpPr/>
      </dsp:nvSpPr>
      <dsp:spPr>
        <a:xfrm>
          <a:off x="876777" y="4889251"/>
          <a:ext cx="5497429" cy="110319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12700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7229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Francisca Amélia de Fernandes Barros</a:t>
          </a:r>
          <a:br>
            <a:rPr lang="pt-PT" sz="1400" b="1" kern="1200"/>
          </a:br>
          <a:r>
            <a:rPr lang="pt-PT" sz="1400" b="1" kern="1200"/>
            <a:t>A85881</a:t>
          </a:r>
        </a:p>
      </dsp:txBody>
      <dsp:txXfrm>
        <a:off x="876777" y="4889251"/>
        <a:ext cx="5497429" cy="1103192"/>
      </dsp:txXfrm>
    </dsp:sp>
    <dsp:sp modelId="{65F6DBA2-82E1-4574-B338-F5EEFD34A656}">
      <dsp:nvSpPr>
        <dsp:cNvPr id="0" name=""/>
        <dsp:cNvSpPr/>
      </dsp:nvSpPr>
      <dsp:spPr>
        <a:xfrm>
          <a:off x="1705842" y="4722465"/>
          <a:ext cx="772234" cy="1158352"/>
        </a:xfrm>
        <a:prstGeom prst="rect">
          <a:avLst/>
        </a:prstGeom>
        <a:blipFill>
          <a:blip xmlns:r="http://schemas.openxmlformats.org/officeDocument/2006/relationships" r:embed="rId5"/>
          <a:srcRect/>
          <a:stretch>
            <a:fillRect l="-7000" r="-7000"/>
          </a:stretch>
        </a:blipFill>
        <a:ln w="25400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398BF0-224F-4020-A032-1529E464411F}">
      <dsp:nvSpPr>
        <dsp:cNvPr id="0" name=""/>
        <dsp:cNvSpPr/>
      </dsp:nvSpPr>
      <dsp:spPr>
        <a:xfrm>
          <a:off x="882637" y="6270612"/>
          <a:ext cx="5470811" cy="110319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12700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7229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/>
            <a:t>Pedro Bobião Costa</a:t>
          </a:r>
          <a:br>
            <a:rPr lang="pt-PT" sz="1400" b="1" kern="1200"/>
          </a:br>
          <a:r>
            <a:rPr lang="pt-PT" sz="1400" b="1" kern="1200"/>
            <a:t>A80565</a:t>
          </a:r>
        </a:p>
      </dsp:txBody>
      <dsp:txXfrm>
        <a:off x="882637" y="6270612"/>
        <a:ext cx="5470811" cy="1103192"/>
      </dsp:txXfrm>
    </dsp:sp>
    <dsp:sp modelId="{DE4B6CBB-8AC4-424B-B529-799EBC17244A}">
      <dsp:nvSpPr>
        <dsp:cNvPr id="0" name=""/>
        <dsp:cNvSpPr/>
      </dsp:nvSpPr>
      <dsp:spPr>
        <a:xfrm>
          <a:off x="1705842" y="6111262"/>
          <a:ext cx="772234" cy="1158352"/>
        </a:xfrm>
        <a:prstGeom prst="rect">
          <a:avLst/>
        </a:prstGeom>
        <a:blipFill>
          <a:blip xmlns:r="http://schemas.openxmlformats.org/officeDocument/2006/relationships" r:embed="rId6"/>
          <a:srcRect/>
          <a:stretch>
            <a:fillRect l="-18000" r="-18000"/>
          </a:stretch>
        </a:blipFill>
        <a:ln w="25400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B20B18D86CF465FBD85F0790968A5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01D113-9167-4043-B13A-92DDF2DCBA68}"/>
      </w:docPartPr>
      <w:docPartBody>
        <w:p w:rsidR="00DE5CCC" w:rsidRDefault="00B077CE">
          <w:pPr>
            <w:pStyle w:val="DB20B18D86CF465FBD85F0790968A581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fevereiro 23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EB53D25A1D114EE4A86F995EC7D131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3DF794-201C-4790-A633-E40636D423E4}"/>
      </w:docPartPr>
      <w:docPartBody>
        <w:p w:rsidR="00DE5CCC" w:rsidRDefault="00B077CE">
          <w:pPr>
            <w:pStyle w:val="EB53D25A1D114EE4A86F995EC7D13184"/>
          </w:pPr>
          <w:r>
            <w:rPr>
              <w:lang w:bidi="pt-PT"/>
            </w:rPr>
            <w:t>NOME DA EMPRESA</w:t>
          </w:r>
        </w:p>
      </w:docPartBody>
    </w:docPart>
    <w:docPart>
      <w:docPartPr>
        <w:name w:val="B5BF0E061C0449A6BC6B1160455283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3AAB712-4C4F-461F-B5EC-C01287E20C12}"/>
      </w:docPartPr>
      <w:docPartBody>
        <w:p w:rsidR="00747EDE" w:rsidRDefault="00955DDF" w:rsidP="00955DDF">
          <w:pPr>
            <w:pStyle w:val="B5BF0E061C0449A6BC6B116045528319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fevereiro 26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4A34B9A4DE554774B3A609BF5D73548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E95DF1-73AF-4B99-8B96-A6537CFBB1C8}"/>
      </w:docPartPr>
      <w:docPartBody>
        <w:p w:rsidR="00747EDE" w:rsidRDefault="00955DDF" w:rsidP="00955DDF">
          <w:pPr>
            <w:pStyle w:val="4A34B9A4DE554774B3A609BF5D735483"/>
          </w:pPr>
          <w:r w:rsidRPr="00DF027C">
            <w:rPr>
              <w:lang w:bidi="pt-PT"/>
            </w:rPr>
            <w:t>Texto do Subtítulo aqui</w:t>
          </w:r>
        </w:p>
      </w:docPartBody>
    </w:docPart>
    <w:docPart>
      <w:docPartPr>
        <w:name w:val="AE0230B9BF094924B494061DFAF72B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5165F46-C741-49DF-B757-6C6CBD786826}"/>
      </w:docPartPr>
      <w:docPartBody>
        <w:p w:rsidR="00747EDE" w:rsidRDefault="00955DDF" w:rsidP="00955DDF">
          <w:pPr>
            <w:pStyle w:val="AE0230B9BF094924B494061DFAF72B97"/>
          </w:pPr>
          <w:r w:rsidRPr="00DF027C">
            <w:rPr>
              <w:lang w:bidi="pt-PT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7CE"/>
    <w:rsid w:val="000135BA"/>
    <w:rsid w:val="00105FF8"/>
    <w:rsid w:val="001348E5"/>
    <w:rsid w:val="001B7169"/>
    <w:rsid w:val="00204E57"/>
    <w:rsid w:val="00233131"/>
    <w:rsid w:val="00312576"/>
    <w:rsid w:val="005F56DD"/>
    <w:rsid w:val="00727079"/>
    <w:rsid w:val="00747EDE"/>
    <w:rsid w:val="00821D0A"/>
    <w:rsid w:val="008456B7"/>
    <w:rsid w:val="008571E2"/>
    <w:rsid w:val="008642E7"/>
    <w:rsid w:val="00945D24"/>
    <w:rsid w:val="00955DDF"/>
    <w:rsid w:val="009B352E"/>
    <w:rsid w:val="00A1194F"/>
    <w:rsid w:val="00AA3F90"/>
    <w:rsid w:val="00B077CE"/>
    <w:rsid w:val="00B67AD9"/>
    <w:rsid w:val="00C1510B"/>
    <w:rsid w:val="00DE5CCC"/>
    <w:rsid w:val="00E3536A"/>
    <w:rsid w:val="00E44747"/>
    <w:rsid w:val="00E705DD"/>
    <w:rsid w:val="00F57967"/>
    <w:rsid w:val="00FA77F5"/>
    <w:rsid w:val="00FD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955DDF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955DDF"/>
    <w:rPr>
      <w:caps/>
      <w:color w:val="44546A" w:themeColor="text2"/>
      <w:spacing w:val="20"/>
      <w:sz w:val="32"/>
      <w:lang w:eastAsia="en-US"/>
    </w:rPr>
  </w:style>
  <w:style w:type="paragraph" w:customStyle="1" w:styleId="DB20B18D86CF465FBD85F0790968A581">
    <w:name w:val="DB20B18D86CF465FBD85F0790968A581"/>
  </w:style>
  <w:style w:type="paragraph" w:customStyle="1" w:styleId="EB53D25A1D114EE4A86F995EC7D13184">
    <w:name w:val="EB53D25A1D114EE4A86F995EC7D13184"/>
  </w:style>
  <w:style w:type="paragraph" w:customStyle="1" w:styleId="FDDDEB75CD1D4C8F94CFFFC707C12D48">
    <w:name w:val="FDDDEB75CD1D4C8F94CFFFC707C12D48"/>
  </w:style>
  <w:style w:type="paragraph" w:customStyle="1" w:styleId="23DB65ACFE254A2D8D1C4C4DCD7CB66B">
    <w:name w:val="23DB65ACFE254A2D8D1C4C4DCD7CB66B"/>
  </w:style>
  <w:style w:type="paragraph" w:customStyle="1" w:styleId="BB393600D19942FFAFE5A9EB38650FFC">
    <w:name w:val="BB393600D19942FFAFE5A9EB38650FFC"/>
  </w:style>
  <w:style w:type="paragraph" w:customStyle="1" w:styleId="65A726D00EFF40259AE1E04E7F779DF1">
    <w:name w:val="65A726D00EFF40259AE1E04E7F779DF1"/>
  </w:style>
  <w:style w:type="paragraph" w:customStyle="1" w:styleId="F2A40E91379545A4A2EA5EC598F7C09B">
    <w:name w:val="F2A40E91379545A4A2EA5EC598F7C09B"/>
  </w:style>
  <w:style w:type="paragraph" w:customStyle="1" w:styleId="211A759D397444DABCE6B4F6AAAF3724">
    <w:name w:val="211A759D397444DABCE6B4F6AAAF3724"/>
  </w:style>
  <w:style w:type="paragraph" w:customStyle="1" w:styleId="98A92944B80C422D9D0BF620627F86B0">
    <w:name w:val="98A92944B80C422D9D0BF620627F86B0"/>
    <w:rsid w:val="008456B7"/>
  </w:style>
  <w:style w:type="paragraph" w:customStyle="1" w:styleId="C30A5603347D405F9B4BADBB59B5FFC5">
    <w:name w:val="C30A5603347D405F9B4BADBB59B5FFC5"/>
    <w:rsid w:val="008456B7"/>
  </w:style>
  <w:style w:type="paragraph" w:customStyle="1" w:styleId="36D2EE9014E54FF6A16C4A18C225EA73">
    <w:name w:val="36D2EE9014E54FF6A16C4A18C225EA73"/>
    <w:rsid w:val="008456B7"/>
  </w:style>
  <w:style w:type="paragraph" w:customStyle="1" w:styleId="90F5DC5CBCD2450785EB22757C6453BA">
    <w:name w:val="90F5DC5CBCD2450785EB22757C6453BA"/>
    <w:rsid w:val="008456B7"/>
  </w:style>
  <w:style w:type="paragraph" w:customStyle="1" w:styleId="C2A250D467014EC8861E00D48B2516FC">
    <w:name w:val="C2A250D467014EC8861E00D48B2516FC"/>
    <w:rsid w:val="008456B7"/>
  </w:style>
  <w:style w:type="paragraph" w:customStyle="1" w:styleId="B5BF0E061C0449A6BC6B116045528319">
    <w:name w:val="B5BF0E061C0449A6BC6B116045528319"/>
    <w:rsid w:val="00955DDF"/>
  </w:style>
  <w:style w:type="paragraph" w:customStyle="1" w:styleId="C44F33B3177C4CD1AC9BFFBC16EFA281">
    <w:name w:val="C44F33B3177C4CD1AC9BFFBC16EFA281"/>
    <w:rsid w:val="00955DDF"/>
  </w:style>
  <w:style w:type="paragraph" w:customStyle="1" w:styleId="901854DC7138462FA70E954D2A9D0A71">
    <w:name w:val="901854DC7138462FA70E954D2A9D0A71"/>
    <w:rsid w:val="00955DDF"/>
  </w:style>
  <w:style w:type="paragraph" w:customStyle="1" w:styleId="70B159956FBA4A64A79C5903E3D5A584">
    <w:name w:val="70B159956FBA4A64A79C5903E3D5A584"/>
    <w:rsid w:val="00955DDF"/>
  </w:style>
  <w:style w:type="paragraph" w:customStyle="1" w:styleId="30FAC84A89C143CCA223AEC5C41389F0">
    <w:name w:val="30FAC84A89C143CCA223AEC5C41389F0"/>
    <w:rsid w:val="00955DDF"/>
  </w:style>
  <w:style w:type="paragraph" w:customStyle="1" w:styleId="083903F0C637443A8BE00D8EA0E9AC34">
    <w:name w:val="083903F0C637443A8BE00D8EA0E9AC34"/>
    <w:rsid w:val="00955DDF"/>
  </w:style>
  <w:style w:type="paragraph" w:customStyle="1" w:styleId="3E74ABCC5E964D28B91B32C5697D07C2">
    <w:name w:val="3E74ABCC5E964D28B91B32C5697D07C2"/>
    <w:rsid w:val="00955DDF"/>
  </w:style>
  <w:style w:type="paragraph" w:customStyle="1" w:styleId="593F25588AAF4D549E2A7CDE1EA68FDF">
    <w:name w:val="593F25588AAF4D549E2A7CDE1EA68FDF"/>
    <w:rsid w:val="00955DDF"/>
  </w:style>
  <w:style w:type="paragraph" w:customStyle="1" w:styleId="489E255F09DE4594842ED5FDB8CC458C">
    <w:name w:val="489E255F09DE4594842ED5FDB8CC458C"/>
    <w:rsid w:val="00955DDF"/>
  </w:style>
  <w:style w:type="paragraph" w:customStyle="1" w:styleId="A8EB7620DE76433091E4E64A1788C540">
    <w:name w:val="A8EB7620DE76433091E4E64A1788C540"/>
    <w:rsid w:val="00955DDF"/>
  </w:style>
  <w:style w:type="paragraph" w:customStyle="1" w:styleId="4A9364744B734ADC88592F84B0F58BA2">
    <w:name w:val="4A9364744B734ADC88592F84B0F58BA2"/>
    <w:rsid w:val="00955DDF"/>
  </w:style>
  <w:style w:type="paragraph" w:customStyle="1" w:styleId="4A34B9A4DE554774B3A609BF5D735483">
    <w:name w:val="4A34B9A4DE554774B3A609BF5D735483"/>
    <w:rsid w:val="00955DDF"/>
  </w:style>
  <w:style w:type="paragraph" w:customStyle="1" w:styleId="AE0230B9BF094924B494061DFAF72B97">
    <w:name w:val="AE0230B9BF094924B494061DFAF72B97"/>
    <w:rsid w:val="00955DDF"/>
  </w:style>
  <w:style w:type="paragraph" w:customStyle="1" w:styleId="AEB7A656D4DB461B8E6D744B5CE94549">
    <w:name w:val="AEB7A656D4DB461B8E6D744B5CE94549"/>
    <w:rsid w:val="00955DDF"/>
  </w:style>
  <w:style w:type="paragraph" w:customStyle="1" w:styleId="14AB6C91C808421B932387B7A329CC70">
    <w:name w:val="14AB6C91C808421B932387B7A329CC70"/>
    <w:rsid w:val="00955DDF"/>
  </w:style>
  <w:style w:type="paragraph" w:customStyle="1" w:styleId="23DAEC65087540378A053DB7F6495A9E">
    <w:name w:val="23DAEC65087540378A053DB7F6495A9E"/>
    <w:rsid w:val="00955DDF"/>
  </w:style>
  <w:style w:type="paragraph" w:customStyle="1" w:styleId="9143D3E7DBB84EC88B4EEDB65F587BC8">
    <w:name w:val="9143D3E7DBB84EC88B4EEDB65F587BC8"/>
    <w:rsid w:val="00955DDF"/>
  </w:style>
  <w:style w:type="paragraph" w:customStyle="1" w:styleId="EE2064F9BEC14068A2E1932A1D28CBCF">
    <w:name w:val="EE2064F9BEC14068A2E1932A1D28CBCF"/>
    <w:rsid w:val="00955DDF"/>
  </w:style>
  <w:style w:type="paragraph" w:customStyle="1" w:styleId="BCC831244BF449BF98B31435C57E4BE3">
    <w:name w:val="BCC831244BF449BF98B31435C57E4BE3"/>
    <w:rsid w:val="00955DDF"/>
  </w:style>
  <w:style w:type="paragraph" w:customStyle="1" w:styleId="294D836012F0473888474A6A05564265">
    <w:name w:val="294D836012F0473888474A6A05564265"/>
    <w:rsid w:val="00955DDF"/>
  </w:style>
  <w:style w:type="paragraph" w:customStyle="1" w:styleId="15D2EF7FE69041F1AA1F7F28F9EABEF2">
    <w:name w:val="15D2EF7FE69041F1AA1F7F28F9EABEF2"/>
    <w:rsid w:val="00955DDF"/>
  </w:style>
  <w:style w:type="paragraph" w:customStyle="1" w:styleId="CD183DE5585848E5AF3A98C00192AACD">
    <w:name w:val="CD183DE5585848E5AF3A98C00192AACD"/>
    <w:rsid w:val="00955D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Personalizado 7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EC4646"/>
      </a:accent1>
      <a:accent2>
        <a:srgbClr val="A6B727"/>
      </a:accent2>
      <a:accent3>
        <a:srgbClr val="51C2D5"/>
      </a:accent3>
      <a:accent4>
        <a:srgbClr val="D8D8D8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79077-F51C-4DA6-AFE4-C583A2F9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{1A67F21C-2FDE-4A94-A722-6D21E6A98E86}tf16392850_win32</Template>
  <TotalTime>1969</TotalTime>
  <Pages>24</Pages>
  <Words>1529</Words>
  <Characters>8262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beatriz pires pereira</dc:creator>
  <cp:keywords/>
  <cp:lastModifiedBy>beatriz pires pereira</cp:lastModifiedBy>
  <cp:revision>642</cp:revision>
  <cp:lastPrinted>2021-03-12T22:21:00Z</cp:lastPrinted>
  <dcterms:created xsi:type="dcterms:W3CDTF">2021-02-23T22:00:00Z</dcterms:created>
  <dcterms:modified xsi:type="dcterms:W3CDTF">2021-03-12T23:05:00Z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